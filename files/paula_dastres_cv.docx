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B300" w14:textId="5475DF46" w:rsidR="00AC0468" w:rsidRPr="006733DD" w:rsidRDefault="00AC0468" w:rsidP="00AC0468">
      <w:pPr>
        <w:pStyle w:val="Heading2"/>
        <w:jc w:val="center"/>
        <w:rPr>
          <w:i w:val="0"/>
          <w:iCs w:val="0"/>
          <w:sz w:val="28"/>
          <w:szCs w:val="32"/>
          <w:lang w:val="es-CL"/>
        </w:rPr>
      </w:pPr>
      <w:r w:rsidRPr="006733DD">
        <w:rPr>
          <w:i w:val="0"/>
          <w:iCs w:val="0"/>
          <w:sz w:val="28"/>
          <w:szCs w:val="32"/>
          <w:lang w:val="es-CL"/>
        </w:rPr>
        <w:t>Paula Dastres Gallardo</w:t>
      </w:r>
    </w:p>
    <w:p w14:paraId="39BA89DE" w14:textId="5E40E889" w:rsidR="007627B2" w:rsidRDefault="00AC0468" w:rsidP="00163885">
      <w:pPr>
        <w:pStyle w:val="Heading2"/>
        <w:jc w:val="center"/>
        <w:rPr>
          <w:b w:val="0"/>
          <w:bCs w:val="0"/>
          <w:i w:val="0"/>
          <w:iCs w:val="0"/>
          <w:lang w:val="es-CL"/>
        </w:rPr>
      </w:pPr>
      <w:r w:rsidRPr="006733DD">
        <w:rPr>
          <w:b w:val="0"/>
          <w:bCs w:val="0"/>
          <w:i w:val="0"/>
          <w:iCs w:val="0"/>
          <w:lang w:val="es-CL"/>
        </w:rPr>
        <w:t>E-mail</w:t>
      </w:r>
      <w:r w:rsidRPr="00491921">
        <w:rPr>
          <w:b w:val="0"/>
          <w:bCs w:val="0"/>
          <w:i w:val="0"/>
          <w:iCs w:val="0"/>
          <w:lang w:val="es-CL"/>
        </w:rPr>
        <w:t xml:space="preserve">: </w:t>
      </w:r>
      <w:r w:rsidR="006E0C7E">
        <w:rPr>
          <w:b w:val="0"/>
          <w:bCs w:val="0"/>
          <w:i w:val="0"/>
          <w:iCs w:val="0"/>
          <w:lang w:val="es-CL"/>
        </w:rPr>
        <w:t>dastresgalla@wisc.edu</w:t>
      </w:r>
    </w:p>
    <w:p w14:paraId="057225BB" w14:textId="77777777" w:rsidR="00C01812" w:rsidRPr="00EC7498" w:rsidRDefault="00C01812" w:rsidP="003A700B">
      <w:pPr>
        <w:pStyle w:val="Heading1"/>
        <w:rPr>
          <w:rFonts w:asciiTheme="minorHAnsi" w:hAnsiTheme="minorHAnsi" w:cstheme="minorHAnsi"/>
          <w:lang w:val="es-ES"/>
        </w:rPr>
      </w:pPr>
    </w:p>
    <w:p w14:paraId="2149427D" w14:textId="166395AF" w:rsidR="009E43EE" w:rsidRDefault="00251FA2" w:rsidP="003A700B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5D695921" w14:textId="77777777" w:rsidR="00391FCC" w:rsidRPr="00747233" w:rsidRDefault="00391FCC" w:rsidP="003A700B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5398C859" w14:textId="55C14B6F" w:rsidR="00EA5755" w:rsidRDefault="00EA5755" w:rsidP="00EA5755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2025-2031            </w:t>
      </w:r>
      <w:r>
        <w:rPr>
          <w:rFonts w:asciiTheme="minorHAnsi" w:hAnsiTheme="minorHAnsi" w:cstheme="minorHAnsi"/>
        </w:rPr>
        <w:t xml:space="preserve">PhD in Economics </w:t>
      </w:r>
    </w:p>
    <w:p w14:paraId="6E09206E" w14:textId="6EE97381" w:rsidR="00EA5755" w:rsidRPr="00EA5755" w:rsidRDefault="00EA5755" w:rsidP="00EA5755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           University of Wisconsin – Madison</w:t>
      </w:r>
    </w:p>
    <w:p w14:paraId="1E5C3CE4" w14:textId="77777777" w:rsidR="00EA5755" w:rsidRDefault="00EA5755" w:rsidP="003A700B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2F930A0D" w14:textId="08B2B41F" w:rsidR="003A700B" w:rsidRDefault="003A700B" w:rsidP="003A700B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2023</w:t>
      </w:r>
      <w:r w:rsidR="00034E5D">
        <w:rPr>
          <w:rFonts w:asciiTheme="minorHAnsi" w:hAnsiTheme="minorHAnsi" w:cstheme="minorHAnsi"/>
          <w:b/>
        </w:rPr>
        <w:t>-2024</w:t>
      </w:r>
      <w:r>
        <w:rPr>
          <w:rFonts w:asciiTheme="minorHAnsi" w:hAnsiTheme="minorHAnsi" w:cstheme="minorHAnsi"/>
          <w:b/>
        </w:rPr>
        <w:t xml:space="preserve">            </w:t>
      </w:r>
      <w:r w:rsidR="00EA5755">
        <w:rPr>
          <w:rFonts w:asciiTheme="minorHAnsi" w:hAnsiTheme="minorHAnsi" w:cstheme="minorHAnsi"/>
        </w:rPr>
        <w:t>Master of Arts</w:t>
      </w:r>
      <w:r>
        <w:rPr>
          <w:rFonts w:asciiTheme="minorHAnsi" w:hAnsiTheme="minorHAnsi" w:cstheme="minorHAnsi"/>
        </w:rPr>
        <w:t xml:space="preserve"> with Certificate in Research Methods</w:t>
      </w:r>
      <w:r w:rsidR="00E77E7B">
        <w:rPr>
          <w:rFonts w:asciiTheme="minorHAnsi" w:hAnsiTheme="minorHAnsi" w:cstheme="minorHAnsi"/>
        </w:rPr>
        <w:t xml:space="preserve"> (</w:t>
      </w:r>
      <w:r w:rsidR="00050F3B">
        <w:rPr>
          <w:rFonts w:asciiTheme="minorHAnsi" w:hAnsiTheme="minorHAnsi" w:cstheme="minorHAnsi"/>
        </w:rPr>
        <w:t>with</w:t>
      </w:r>
      <w:r w:rsidR="00EA5755">
        <w:rPr>
          <w:rFonts w:asciiTheme="minorHAnsi" w:hAnsiTheme="minorHAnsi" w:cstheme="minorHAnsi"/>
        </w:rPr>
        <w:t xml:space="preserve"> Honors</w:t>
      </w:r>
      <w:r w:rsidR="00E77E7B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</w:t>
      </w:r>
    </w:p>
    <w:p w14:paraId="17645CEA" w14:textId="6AB3C3A5" w:rsidR="007A5488" w:rsidRDefault="003A700B" w:rsidP="003A700B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           </w:t>
      </w:r>
      <w:r w:rsidR="00F869BA">
        <w:rPr>
          <w:rFonts w:asciiTheme="minorHAnsi" w:hAnsiTheme="minorHAnsi" w:cstheme="minorHAnsi"/>
        </w:rPr>
        <w:t xml:space="preserve">University of Chicago </w:t>
      </w:r>
      <w:r w:rsidR="00D86BCC">
        <w:rPr>
          <w:rFonts w:asciiTheme="minorHAnsi" w:hAnsiTheme="minorHAnsi" w:cstheme="minorHAnsi"/>
        </w:rPr>
        <w:t>Harris School of Public Policy</w:t>
      </w:r>
    </w:p>
    <w:p w14:paraId="3C0EE6C8" w14:textId="75FB4F1D" w:rsidR="008C7A3B" w:rsidRDefault="008C7A3B" w:rsidP="008C7A3B">
      <w:pPr>
        <w:tabs>
          <w:tab w:val="left" w:pos="720"/>
          <w:tab w:val="right" w:pos="8640"/>
        </w:tabs>
        <w:ind w:left="1440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</w:rPr>
        <w:t xml:space="preserve">     </w:t>
      </w:r>
      <w:r w:rsidR="007A5488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Relevant Coursework: Game Theory </w:t>
      </w:r>
      <w:r w:rsidR="00550E1E">
        <w:rPr>
          <w:rFonts w:asciiTheme="minorHAnsi" w:hAnsiTheme="minorHAnsi" w:cstheme="minorHAnsi"/>
          <w:i/>
          <w:iCs/>
          <w:sz w:val="20"/>
          <w:szCs w:val="20"/>
        </w:rPr>
        <w:t>(</w:t>
      </w:r>
      <w:r w:rsidR="007A5488" w:rsidRPr="008C7A3B">
        <w:rPr>
          <w:rFonts w:asciiTheme="minorHAnsi" w:hAnsiTheme="minorHAnsi" w:cstheme="minorHAnsi"/>
          <w:i/>
          <w:iCs/>
          <w:sz w:val="20"/>
          <w:szCs w:val="20"/>
        </w:rPr>
        <w:t>PhD level</w:t>
      </w:r>
      <w:r w:rsidR="00550E1E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="007A5488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, Applied Econometrics </w:t>
      </w:r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>I</w:t>
      </w:r>
      <w:r w:rsidR="002E08DF" w:rsidRPr="008C7A3B">
        <w:rPr>
          <w:rFonts w:asciiTheme="minorHAnsi" w:hAnsiTheme="minorHAnsi" w:cstheme="minorHAnsi"/>
          <w:i/>
          <w:iCs/>
          <w:sz w:val="20"/>
          <w:szCs w:val="20"/>
        </w:rPr>
        <w:t>, II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>and</w:t>
      </w:r>
      <w:r w:rsidR="002E08DF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>II</w:t>
      </w:r>
      <w:r w:rsidR="002E08DF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I </w:t>
      </w:r>
    </w:p>
    <w:p w14:paraId="450FBF8C" w14:textId="1CA0AC12" w:rsidR="002C2FA9" w:rsidRPr="008C7A3B" w:rsidRDefault="008C7A3B" w:rsidP="00550E1E">
      <w:pPr>
        <w:tabs>
          <w:tab w:val="left" w:pos="720"/>
          <w:tab w:val="right" w:pos="8640"/>
        </w:tabs>
        <w:ind w:left="144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 xml:space="preserve">      </w:t>
      </w:r>
      <w:r w:rsidR="00550E1E">
        <w:rPr>
          <w:rFonts w:asciiTheme="minorHAnsi" w:hAnsiTheme="minorHAnsi" w:cstheme="minorHAnsi"/>
          <w:i/>
          <w:iCs/>
          <w:sz w:val="20"/>
          <w:szCs w:val="20"/>
        </w:rPr>
        <w:t>(</w:t>
      </w:r>
      <w:r w:rsidR="007A5488" w:rsidRPr="008C7A3B">
        <w:rPr>
          <w:rFonts w:asciiTheme="minorHAnsi" w:hAnsiTheme="minorHAnsi" w:cstheme="minorHAnsi"/>
          <w:i/>
          <w:iCs/>
          <w:sz w:val="20"/>
          <w:szCs w:val="20"/>
        </w:rPr>
        <w:t>PhD</w:t>
      </w:r>
      <w:r w:rsidR="002C2FA9" w:rsidRPr="008C7A3B">
        <w:rPr>
          <w:rFonts w:asciiTheme="minorHAnsi" w:hAnsiTheme="minorHAnsi" w:cstheme="minorHAnsi"/>
          <w:sz w:val="20"/>
          <w:szCs w:val="20"/>
        </w:rPr>
        <w:t xml:space="preserve"> </w:t>
      </w:r>
      <w:r w:rsidR="007A5488" w:rsidRPr="008C7A3B">
        <w:rPr>
          <w:rFonts w:asciiTheme="minorHAnsi" w:hAnsiTheme="minorHAnsi" w:cstheme="minorHAnsi"/>
          <w:i/>
          <w:iCs/>
          <w:sz w:val="20"/>
          <w:szCs w:val="20"/>
        </w:rPr>
        <w:t>Level</w:t>
      </w:r>
      <w:r w:rsidR="00550E1E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="007A5488" w:rsidRPr="008C7A3B">
        <w:rPr>
          <w:rFonts w:asciiTheme="minorHAnsi" w:hAnsiTheme="minorHAnsi" w:cstheme="minorHAnsi"/>
          <w:i/>
          <w:iCs/>
          <w:sz w:val="20"/>
          <w:szCs w:val="20"/>
        </w:rPr>
        <w:t>, PhD Advanced Microeconomics for Policy Analysis I</w:t>
      </w:r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 and II, </w:t>
      </w:r>
      <w:proofErr w:type="gramStart"/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>Experimental</w:t>
      </w:r>
      <w:r w:rsidRPr="008C7A3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>,</w:t>
      </w:r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 </w:t>
      </w:r>
      <w:proofErr w:type="gramEnd"/>
      <w:r>
        <w:rPr>
          <w:rFonts w:asciiTheme="minorHAnsi" w:hAnsiTheme="minorHAnsi" w:cstheme="minorHAnsi"/>
          <w:i/>
          <w:iCs/>
          <w:sz w:val="20"/>
          <w:szCs w:val="20"/>
        </w:rPr>
        <w:t xml:space="preserve">       </w:t>
      </w:r>
      <w:proofErr w:type="gramStart"/>
      <w:r>
        <w:rPr>
          <w:rFonts w:asciiTheme="minorHAnsi" w:hAnsiTheme="minorHAnsi" w:cstheme="minorHAnsi"/>
          <w:i/>
          <w:iCs/>
          <w:sz w:val="20"/>
          <w:szCs w:val="20"/>
        </w:rPr>
        <w:t xml:space="preserve">  </w:t>
      </w:r>
      <w:r w:rsidRPr="008C7A3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>,</w:t>
      </w:r>
      <w:proofErr w:type="gramEnd"/>
      <w:r w:rsidRPr="008C7A3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   </w:t>
      </w:r>
      <w:r w:rsidR="002C2FA9" w:rsidRPr="008C7A3B">
        <w:rPr>
          <w:rFonts w:asciiTheme="minorHAnsi" w:hAnsiTheme="minorHAnsi" w:cstheme="minorHAnsi"/>
          <w:i/>
          <w:iCs/>
          <w:sz w:val="20"/>
          <w:szCs w:val="20"/>
        </w:rPr>
        <w:t>Economics</w:t>
      </w:r>
      <w:r w:rsidR="00550E1E">
        <w:rPr>
          <w:rFonts w:asciiTheme="minorHAnsi" w:hAnsiTheme="minorHAnsi" w:cstheme="minorHAnsi"/>
          <w:i/>
          <w:iCs/>
          <w:sz w:val="20"/>
          <w:szCs w:val="20"/>
        </w:rPr>
        <w:t xml:space="preserve"> (PhD Level</w:t>
      </w:r>
      <w:proofErr w:type="gramStart"/>
      <w:r w:rsidR="00550E1E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="00550E1E">
        <w:rPr>
          <w:rFonts w:asciiTheme="minorHAnsi" w:hAnsiTheme="minorHAnsi" w:cstheme="minorHAnsi"/>
          <w:sz w:val="20"/>
          <w:szCs w:val="20"/>
        </w:rPr>
        <w:t xml:space="preserve"> </w:t>
      </w:r>
      <w:r w:rsidR="000A6609" w:rsidRPr="008C7A3B">
        <w:rPr>
          <w:rFonts w:asciiTheme="minorHAnsi" w:hAnsiTheme="minorHAnsi" w:cstheme="minorHAnsi"/>
          <w:i/>
          <w:iCs/>
          <w:sz w:val="20"/>
          <w:szCs w:val="20"/>
        </w:rPr>
        <w:t>,</w:t>
      </w:r>
      <w:proofErr w:type="gramEnd"/>
      <w:r w:rsidR="000A6609" w:rsidRPr="008C7A3B">
        <w:rPr>
          <w:rFonts w:asciiTheme="minorHAnsi" w:hAnsiTheme="minorHAnsi" w:cstheme="minorHAnsi"/>
          <w:i/>
          <w:iCs/>
          <w:sz w:val="20"/>
          <w:szCs w:val="20"/>
        </w:rPr>
        <w:t xml:space="preserve"> Behavioral </w:t>
      </w:r>
      <w:proofErr w:type="gramStart"/>
      <w:r w:rsidR="000A6609" w:rsidRPr="008C7A3B">
        <w:rPr>
          <w:rFonts w:asciiTheme="minorHAnsi" w:hAnsiTheme="minorHAnsi" w:cstheme="minorHAnsi"/>
          <w:i/>
          <w:iCs/>
          <w:sz w:val="20"/>
          <w:szCs w:val="20"/>
        </w:rPr>
        <w:t>Economics</w:t>
      </w:r>
      <w:r w:rsidR="00550E1E">
        <w:rPr>
          <w:rFonts w:asciiTheme="minorHAnsi" w:hAnsiTheme="minorHAnsi" w:cstheme="minorHAnsi"/>
          <w:i/>
          <w:iCs/>
          <w:sz w:val="20"/>
          <w:szCs w:val="20"/>
        </w:rPr>
        <w:t>(</w:t>
      </w:r>
      <w:proofErr w:type="gramEnd"/>
      <w:r w:rsidR="00550E1E">
        <w:rPr>
          <w:rFonts w:asciiTheme="minorHAnsi" w:hAnsiTheme="minorHAnsi" w:cstheme="minorHAnsi"/>
          <w:i/>
          <w:iCs/>
          <w:sz w:val="20"/>
          <w:szCs w:val="20"/>
        </w:rPr>
        <w:t xml:space="preserve">PhD Level), Development Economics (PhD  </w:t>
      </w:r>
      <w:proofErr w:type="gramStart"/>
      <w:r w:rsidR="00550E1E">
        <w:rPr>
          <w:rFonts w:asciiTheme="minorHAnsi" w:hAnsiTheme="minorHAnsi" w:cstheme="minorHAnsi"/>
          <w:i/>
          <w:iCs/>
          <w:sz w:val="20"/>
          <w:szCs w:val="20"/>
        </w:rPr>
        <w:t xml:space="preserve">  </w:t>
      </w:r>
      <w:r w:rsidR="00550E1E" w:rsidRPr="00550E1E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>,</w:t>
      </w:r>
      <w:proofErr w:type="gramEnd"/>
      <w:r w:rsidR="00550E1E">
        <w:rPr>
          <w:rFonts w:asciiTheme="minorHAnsi" w:hAnsiTheme="minorHAnsi" w:cstheme="minorHAnsi"/>
          <w:i/>
          <w:iCs/>
          <w:sz w:val="20"/>
          <w:szCs w:val="20"/>
        </w:rPr>
        <w:t xml:space="preserve">    Level)</w:t>
      </w:r>
    </w:p>
    <w:p w14:paraId="3F1D3C8E" w14:textId="77777777" w:rsidR="003A700B" w:rsidRDefault="003A700B" w:rsidP="00685493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3660B92D" w14:textId="4E742B42" w:rsidR="009E43EE" w:rsidRDefault="00E30711" w:rsidP="00685493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2020-2021</w:t>
      </w:r>
      <w:r w:rsidR="007627B2">
        <w:rPr>
          <w:rFonts w:asciiTheme="minorHAnsi" w:hAnsiTheme="minorHAnsi" w:cstheme="minorHAnsi"/>
          <w:b/>
        </w:rPr>
        <w:t xml:space="preserve">   </w:t>
      </w:r>
      <w:r>
        <w:rPr>
          <w:rFonts w:asciiTheme="minorHAnsi" w:hAnsiTheme="minorHAnsi" w:cstheme="minorHAnsi"/>
          <w:b/>
        </w:rPr>
        <w:t xml:space="preserve">         </w:t>
      </w:r>
      <w:proofErr w:type="gramStart"/>
      <w:r>
        <w:rPr>
          <w:rFonts w:asciiTheme="minorHAnsi" w:hAnsiTheme="minorHAnsi" w:cstheme="minorHAnsi"/>
        </w:rPr>
        <w:t xml:space="preserve">Master’s in </w:t>
      </w:r>
      <w:r w:rsidR="006733DD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conomics</w:t>
      </w:r>
      <w:r w:rsidR="00744DF3">
        <w:rPr>
          <w:rFonts w:asciiTheme="minorHAnsi" w:hAnsiTheme="minorHAnsi" w:cstheme="minorHAnsi"/>
        </w:rPr>
        <w:t xml:space="preserve"> and Public Policy</w:t>
      </w:r>
      <w:proofErr w:type="gramEnd"/>
      <w:r w:rsidR="00A01EF8">
        <w:rPr>
          <w:rFonts w:asciiTheme="minorHAnsi" w:hAnsiTheme="minorHAnsi" w:cstheme="minorHAnsi"/>
        </w:rPr>
        <w:t xml:space="preserve"> (</w:t>
      </w:r>
      <w:r w:rsidR="0035429C" w:rsidRPr="00F71A9E">
        <w:rPr>
          <w:rFonts w:asciiTheme="minorHAnsi" w:hAnsiTheme="minorHAnsi" w:cstheme="minorHAnsi"/>
          <w:sz w:val="22"/>
          <w:szCs w:val="22"/>
        </w:rPr>
        <w:t xml:space="preserve">Ranked </w:t>
      </w:r>
      <w:r w:rsidR="00861349" w:rsidRPr="00F71A9E">
        <w:rPr>
          <w:rFonts w:asciiTheme="minorHAnsi" w:hAnsiTheme="minorHAnsi" w:cstheme="minorHAnsi"/>
          <w:sz w:val="22"/>
          <w:szCs w:val="22"/>
        </w:rPr>
        <w:t>1st</w:t>
      </w:r>
      <w:r w:rsidR="00A01EF8">
        <w:rPr>
          <w:rFonts w:asciiTheme="minorHAnsi" w:hAnsiTheme="minorHAnsi" w:cstheme="minorHAnsi"/>
        </w:rPr>
        <w:t>)</w:t>
      </w:r>
      <w:r w:rsidR="009E43EE">
        <w:rPr>
          <w:rFonts w:asciiTheme="minorHAnsi" w:hAnsiTheme="minorHAnsi" w:cstheme="minorHAnsi"/>
        </w:rPr>
        <w:t xml:space="preserve"> </w:t>
      </w:r>
    </w:p>
    <w:p w14:paraId="2AD9297E" w14:textId="72EEE434" w:rsidR="00C81AB6" w:rsidRDefault="009E43EE" w:rsidP="00685493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 </w:t>
      </w:r>
      <w:r w:rsidR="00E30711">
        <w:rPr>
          <w:rFonts w:asciiTheme="minorHAnsi" w:hAnsiTheme="minorHAnsi" w:cstheme="minorHAnsi"/>
        </w:rPr>
        <w:t xml:space="preserve">         </w:t>
      </w:r>
      <w:r>
        <w:rPr>
          <w:rFonts w:asciiTheme="minorHAnsi" w:hAnsiTheme="minorHAnsi" w:cstheme="minorHAnsi"/>
        </w:rPr>
        <w:t xml:space="preserve"> </w:t>
      </w:r>
      <w:r w:rsidR="00F869BA">
        <w:rPr>
          <w:rFonts w:asciiTheme="minorHAnsi" w:hAnsiTheme="minorHAnsi" w:cstheme="minorHAnsi"/>
        </w:rPr>
        <w:t xml:space="preserve">University Adolfo Ibáñez </w:t>
      </w:r>
      <w:r w:rsidR="00F73B01">
        <w:rPr>
          <w:rFonts w:asciiTheme="minorHAnsi" w:hAnsiTheme="minorHAnsi" w:cstheme="minorHAnsi"/>
        </w:rPr>
        <w:t xml:space="preserve">School </w:t>
      </w:r>
      <w:r>
        <w:rPr>
          <w:rFonts w:asciiTheme="minorHAnsi" w:hAnsiTheme="minorHAnsi" w:cstheme="minorHAnsi"/>
        </w:rPr>
        <w:t>of Government</w:t>
      </w:r>
    </w:p>
    <w:p w14:paraId="48204CF8" w14:textId="34F32CC8" w:rsidR="00C81AB6" w:rsidRPr="00D96E7E" w:rsidRDefault="00C81AB6" w:rsidP="00685493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</w:rPr>
        <w:tab/>
        <w:t xml:space="preserve">                 </w:t>
      </w:r>
      <w:r w:rsidRPr="00D96E7E">
        <w:rPr>
          <w:rFonts w:asciiTheme="minorHAnsi" w:hAnsiTheme="minorHAnsi" w:cstheme="minorHAnsi"/>
          <w:i/>
          <w:iCs/>
          <w:sz w:val="20"/>
          <w:szCs w:val="20"/>
        </w:rPr>
        <w:t>Relevant Coursework: Impact Evaluation, Labor Economics, Economics of</w:t>
      </w:r>
      <w:r w:rsidR="00D96E7E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gramStart"/>
      <w:r w:rsidRPr="00D96E7E">
        <w:rPr>
          <w:rFonts w:asciiTheme="minorHAnsi" w:hAnsiTheme="minorHAnsi" w:cstheme="minorHAnsi"/>
          <w:i/>
          <w:iCs/>
          <w:sz w:val="20"/>
          <w:szCs w:val="20"/>
        </w:rPr>
        <w:t xml:space="preserve">Education, </w:t>
      </w:r>
      <w:r w:rsidR="00D96E7E" w:rsidRPr="00D96E7E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 ,  ,  ,</w:t>
      </w:r>
      <w:proofErr w:type="gramEnd"/>
      <w:r w:rsidR="00D96E7E" w:rsidRPr="00D96E7E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 </w:t>
      </w:r>
      <w:r w:rsidR="00D96E7E">
        <w:rPr>
          <w:rFonts w:asciiTheme="minorHAnsi" w:hAnsiTheme="minorHAnsi" w:cstheme="minorHAnsi"/>
          <w:i/>
          <w:iCs/>
          <w:sz w:val="20"/>
          <w:szCs w:val="20"/>
        </w:rPr>
        <w:t xml:space="preserve">                                </w:t>
      </w:r>
      <w:r w:rsidRPr="00D96E7E">
        <w:rPr>
          <w:rFonts w:asciiTheme="minorHAnsi" w:hAnsiTheme="minorHAnsi" w:cstheme="minorHAnsi"/>
          <w:i/>
          <w:iCs/>
          <w:sz w:val="20"/>
          <w:szCs w:val="20"/>
        </w:rPr>
        <w:t>Data Science, Cost and Benefits Analysis.</w:t>
      </w:r>
    </w:p>
    <w:p w14:paraId="0A36F3E5" w14:textId="139587D9" w:rsidR="00EA2F62" w:rsidRPr="00D96E7E" w:rsidRDefault="00C81AB6" w:rsidP="009A3296">
      <w:pPr>
        <w:tabs>
          <w:tab w:val="left" w:pos="720"/>
          <w:tab w:val="right" w:pos="8640"/>
        </w:tabs>
        <w:ind w:left="720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D96E7E">
        <w:rPr>
          <w:rFonts w:asciiTheme="minorHAnsi" w:hAnsiTheme="minorHAnsi" w:cstheme="minorHAnsi"/>
          <w:i/>
          <w:iCs/>
          <w:sz w:val="20"/>
          <w:szCs w:val="20"/>
        </w:rPr>
        <w:tab/>
        <w:t xml:space="preserve">                 </w:t>
      </w:r>
      <w:r w:rsidR="009A3296">
        <w:rPr>
          <w:rFonts w:asciiTheme="minorHAnsi" w:hAnsiTheme="minorHAnsi" w:cstheme="minorHAnsi"/>
          <w:i/>
          <w:iCs/>
          <w:sz w:val="20"/>
          <w:szCs w:val="20"/>
        </w:rPr>
        <w:t xml:space="preserve">   </w:t>
      </w:r>
      <w:r w:rsidR="00311D5B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Pr="00D96E7E">
        <w:rPr>
          <w:rFonts w:asciiTheme="minorHAnsi" w:hAnsiTheme="minorHAnsi" w:cstheme="minorHAnsi"/>
          <w:i/>
          <w:iCs/>
          <w:sz w:val="20"/>
          <w:szCs w:val="20"/>
        </w:rPr>
        <w:t>Relevant Coursework Audited: Behavioral Economics, Economic</w:t>
      </w:r>
      <w:r w:rsidR="009A329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Pr="00D96E7E">
        <w:rPr>
          <w:rFonts w:asciiTheme="minorHAnsi" w:hAnsiTheme="minorHAnsi" w:cstheme="minorHAnsi"/>
          <w:i/>
          <w:iCs/>
          <w:sz w:val="20"/>
          <w:szCs w:val="20"/>
        </w:rPr>
        <w:t xml:space="preserve">Development </w:t>
      </w:r>
      <w:proofErr w:type="gramStart"/>
      <w:r w:rsidRPr="00D96E7E">
        <w:rPr>
          <w:rFonts w:asciiTheme="minorHAnsi" w:hAnsiTheme="minorHAnsi" w:cstheme="minorHAnsi"/>
          <w:i/>
          <w:iCs/>
          <w:sz w:val="20"/>
          <w:szCs w:val="20"/>
        </w:rPr>
        <w:t xml:space="preserve">topics </w:t>
      </w:r>
      <w:r w:rsidR="00311D5B" w:rsidRPr="00311D5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>,</w:t>
      </w:r>
      <w:proofErr w:type="gramEnd"/>
      <w:r w:rsidR="00311D5B" w:rsidRPr="00311D5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   </w:t>
      </w:r>
      <w:proofErr w:type="gramStart"/>
      <w:r w:rsidR="00311D5B" w:rsidRPr="00311D5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 ,</w:t>
      </w:r>
      <w:proofErr w:type="gramEnd"/>
      <w:r w:rsidR="00311D5B" w:rsidRPr="00311D5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,                 </w:t>
      </w:r>
      <w:proofErr w:type="gramStart"/>
      <w:r w:rsidR="00311D5B" w:rsidRPr="00311D5B">
        <w:rPr>
          <w:rFonts w:asciiTheme="minorHAnsi" w:hAnsiTheme="minorHAnsi" w:cstheme="minorHAnsi"/>
          <w:i/>
          <w:iCs/>
          <w:color w:val="FFFFFF" w:themeColor="background1"/>
          <w:sz w:val="20"/>
          <w:szCs w:val="20"/>
        </w:rPr>
        <w:t xml:space="preserve">   </w:t>
      </w:r>
      <w:r w:rsidRPr="00D96E7E">
        <w:rPr>
          <w:rFonts w:asciiTheme="minorHAnsi" w:hAnsiTheme="minorHAnsi" w:cstheme="minorHAnsi"/>
          <w:i/>
          <w:iCs/>
          <w:sz w:val="20"/>
          <w:szCs w:val="20"/>
        </w:rPr>
        <w:t>(</w:t>
      </w:r>
      <w:proofErr w:type="gramEnd"/>
      <w:r w:rsidRPr="00D96E7E">
        <w:rPr>
          <w:rFonts w:asciiTheme="minorHAnsi" w:hAnsiTheme="minorHAnsi" w:cstheme="minorHAnsi"/>
          <w:i/>
          <w:iCs/>
          <w:sz w:val="20"/>
          <w:szCs w:val="20"/>
        </w:rPr>
        <w:t>PhD</w:t>
      </w:r>
      <w:r w:rsidR="009A3296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7D5B17" w:rsidRPr="00D96E7E">
        <w:rPr>
          <w:rFonts w:asciiTheme="minorHAnsi" w:hAnsiTheme="minorHAnsi" w:cstheme="minorHAnsi"/>
          <w:i/>
          <w:iCs/>
          <w:sz w:val="20"/>
          <w:szCs w:val="20"/>
        </w:rPr>
        <w:t>Level</w:t>
      </w:r>
      <w:r w:rsidRPr="00D96E7E">
        <w:rPr>
          <w:rFonts w:asciiTheme="minorHAnsi" w:hAnsiTheme="minorHAnsi" w:cstheme="minorHAnsi"/>
          <w:i/>
          <w:iCs/>
          <w:sz w:val="20"/>
          <w:szCs w:val="20"/>
        </w:rPr>
        <w:t>)</w:t>
      </w:r>
    </w:p>
    <w:p w14:paraId="601B1A7F" w14:textId="77777777" w:rsidR="00A90527" w:rsidRPr="00EF24FC" w:rsidRDefault="00A90527" w:rsidP="00685493">
      <w:pPr>
        <w:jc w:val="both"/>
        <w:rPr>
          <w:rFonts w:asciiTheme="minorHAnsi" w:hAnsiTheme="minorHAnsi" w:cstheme="minorHAnsi"/>
        </w:rPr>
      </w:pPr>
    </w:p>
    <w:p w14:paraId="0AD472A0" w14:textId="414D7B6A" w:rsidR="00EA2F62" w:rsidRPr="003B19FB" w:rsidRDefault="007627B2" w:rsidP="00685493">
      <w:pPr>
        <w:tabs>
          <w:tab w:val="left" w:pos="720"/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2015-2019  </w:t>
      </w:r>
      <w:r w:rsidR="00E30711">
        <w:rPr>
          <w:rFonts w:asciiTheme="minorHAnsi" w:hAnsiTheme="minorHAnsi" w:cstheme="minorHAnsi"/>
          <w:b/>
        </w:rPr>
        <w:t xml:space="preserve">          </w:t>
      </w:r>
      <w:proofErr w:type="gramStart"/>
      <w:r>
        <w:rPr>
          <w:rFonts w:asciiTheme="minorHAnsi" w:hAnsiTheme="minorHAnsi" w:cstheme="minorHAnsi"/>
        </w:rPr>
        <w:t>B</w:t>
      </w:r>
      <w:r w:rsidR="00F869BA">
        <w:rPr>
          <w:rFonts w:asciiTheme="minorHAnsi" w:hAnsiTheme="minorHAnsi" w:cstheme="minorHAnsi"/>
        </w:rPr>
        <w:t xml:space="preserve">achelor’s </w:t>
      </w:r>
      <w:r>
        <w:rPr>
          <w:rFonts w:asciiTheme="minorHAnsi" w:hAnsiTheme="minorHAnsi" w:cstheme="minorHAnsi"/>
        </w:rPr>
        <w:t xml:space="preserve"> in</w:t>
      </w:r>
      <w:proofErr w:type="gramEnd"/>
      <w:r>
        <w:rPr>
          <w:rFonts w:asciiTheme="minorHAnsi" w:hAnsiTheme="minorHAnsi" w:cstheme="minorHAnsi"/>
        </w:rPr>
        <w:t xml:space="preserve"> Economics (</w:t>
      </w:r>
      <w:r w:rsidR="0035429C" w:rsidRPr="00F71A9E">
        <w:rPr>
          <w:rFonts w:asciiTheme="minorHAnsi" w:hAnsiTheme="minorHAnsi" w:cstheme="minorHAnsi"/>
          <w:sz w:val="22"/>
          <w:szCs w:val="22"/>
        </w:rPr>
        <w:t xml:space="preserve">Ranked </w:t>
      </w:r>
      <w:r w:rsidR="00861349" w:rsidRPr="00F71A9E">
        <w:rPr>
          <w:rFonts w:asciiTheme="minorHAnsi" w:hAnsiTheme="minorHAnsi" w:cstheme="minorHAnsi"/>
          <w:sz w:val="22"/>
          <w:szCs w:val="22"/>
        </w:rPr>
        <w:t>3</w:t>
      </w:r>
      <w:r w:rsidR="00AC74A2" w:rsidRPr="00F71A9E">
        <w:rPr>
          <w:rFonts w:asciiTheme="minorHAnsi" w:hAnsiTheme="minorHAnsi" w:cstheme="minorHAnsi"/>
          <w:sz w:val="22"/>
          <w:szCs w:val="22"/>
        </w:rPr>
        <w:t>rd</w:t>
      </w:r>
      <w:r>
        <w:rPr>
          <w:rFonts w:asciiTheme="minorHAnsi" w:hAnsiTheme="minorHAnsi" w:cstheme="minorHAnsi"/>
        </w:rPr>
        <w:t>)</w:t>
      </w:r>
      <w:r w:rsidR="00667AA5">
        <w:rPr>
          <w:rFonts w:asciiTheme="minorHAnsi" w:hAnsiTheme="minorHAnsi" w:cstheme="minorHAnsi"/>
        </w:rPr>
        <w:t>,</w:t>
      </w:r>
      <w:r w:rsidR="00EA2F62" w:rsidRPr="003B19FB">
        <w:rPr>
          <w:rFonts w:asciiTheme="minorHAnsi" w:hAnsiTheme="minorHAnsi" w:cstheme="minorHAnsi"/>
        </w:rPr>
        <w:tab/>
      </w:r>
    </w:p>
    <w:p w14:paraId="09B98736" w14:textId="48BB1185" w:rsidR="00391FCC" w:rsidRDefault="00A90527" w:rsidP="00901655">
      <w:pPr>
        <w:jc w:val="both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  <w:r w:rsidR="007627B2">
        <w:rPr>
          <w:rFonts w:asciiTheme="minorHAnsi" w:hAnsiTheme="minorHAnsi" w:cstheme="minorHAnsi"/>
        </w:rPr>
        <w:t xml:space="preserve">       </w:t>
      </w:r>
      <w:r w:rsidR="00E30711">
        <w:rPr>
          <w:rFonts w:asciiTheme="minorHAnsi" w:hAnsiTheme="minorHAnsi" w:cstheme="minorHAnsi"/>
        </w:rPr>
        <w:t xml:space="preserve">          </w:t>
      </w:r>
      <w:r w:rsidR="009E43EE">
        <w:rPr>
          <w:rFonts w:asciiTheme="minorHAnsi" w:hAnsiTheme="minorHAnsi" w:cstheme="minorHAnsi"/>
        </w:rPr>
        <w:t>University Adolfo Ibáñez</w:t>
      </w:r>
    </w:p>
    <w:p w14:paraId="4ED17A83" w14:textId="4DFBEDDB" w:rsidR="00901655" w:rsidRPr="00190A34" w:rsidRDefault="001B3BEB" w:rsidP="00901655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</w:t>
      </w:r>
      <w:r w:rsidRPr="001B3BEB">
        <w:rPr>
          <w:rFonts w:asciiTheme="minorHAnsi" w:hAnsiTheme="minorHAnsi" w:cstheme="minorHAnsi"/>
          <w:sz w:val="20"/>
          <w:szCs w:val="20"/>
        </w:rPr>
        <w:t>Minor in Political Science</w:t>
      </w:r>
    </w:p>
    <w:p w14:paraId="1AC0F233" w14:textId="77777777" w:rsidR="00C01812" w:rsidRPr="00901655" w:rsidRDefault="00C01812" w:rsidP="00901655">
      <w:pPr>
        <w:jc w:val="both"/>
        <w:rPr>
          <w:rFonts w:asciiTheme="minorHAnsi" w:hAnsiTheme="minorHAnsi" w:cstheme="minorHAnsi"/>
        </w:rPr>
      </w:pPr>
    </w:p>
    <w:p w14:paraId="411EC7F2" w14:textId="5555E302" w:rsidR="000D074B" w:rsidRPr="00901655" w:rsidRDefault="000D074B" w:rsidP="00901655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Research Experience</w:t>
      </w:r>
    </w:p>
    <w:p w14:paraId="3FFFFB02" w14:textId="77777777" w:rsidR="002C2FA9" w:rsidRPr="00747233" w:rsidRDefault="002C2FA9" w:rsidP="000D074B">
      <w:pPr>
        <w:tabs>
          <w:tab w:val="right" w:pos="8640"/>
        </w:tabs>
        <w:rPr>
          <w:rFonts w:asciiTheme="minorHAnsi" w:hAnsiTheme="minorHAnsi" w:cstheme="minorHAnsi"/>
          <w:b/>
          <w:sz w:val="8"/>
          <w:szCs w:val="8"/>
        </w:rPr>
      </w:pPr>
    </w:p>
    <w:p w14:paraId="63117AB1" w14:textId="4E7029CA" w:rsidR="000D074B" w:rsidRPr="009966C0" w:rsidRDefault="000D074B" w:rsidP="000D074B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Publication</w:t>
      </w:r>
    </w:p>
    <w:p w14:paraId="7B86950B" w14:textId="67D10315" w:rsidR="00D21E26" w:rsidRPr="000A3567" w:rsidRDefault="00D21E26" w:rsidP="00D96221">
      <w:pPr>
        <w:numPr>
          <w:ilvl w:val="0"/>
          <w:numId w:val="4"/>
        </w:numPr>
        <w:rPr>
          <w:rFonts w:asciiTheme="minorHAnsi" w:hAnsiTheme="minorHAnsi" w:cstheme="minorHAnsi"/>
          <w:i/>
          <w:iCs/>
        </w:rPr>
      </w:pPr>
      <w:r w:rsidRPr="00D21E26">
        <w:rPr>
          <w:rFonts w:asciiTheme="minorHAnsi" w:hAnsiTheme="minorHAnsi" w:cstheme="minorHAnsi"/>
        </w:rPr>
        <w:t xml:space="preserve">“The Migration Phenomenon in Informal </w:t>
      </w:r>
      <w:r w:rsidR="002440A3">
        <w:rPr>
          <w:rFonts w:asciiTheme="minorHAnsi" w:hAnsiTheme="minorHAnsi" w:cstheme="minorHAnsi"/>
        </w:rPr>
        <w:t xml:space="preserve">Housing </w:t>
      </w:r>
      <w:r w:rsidRPr="00D21E26">
        <w:rPr>
          <w:rFonts w:asciiTheme="minorHAnsi" w:hAnsiTheme="minorHAnsi" w:cstheme="minorHAnsi"/>
        </w:rPr>
        <w:t>Settlements: Challenges for Urban Public Policies in Chile”</w:t>
      </w:r>
      <w:r w:rsidR="000A3567">
        <w:rPr>
          <w:rFonts w:asciiTheme="minorHAnsi" w:hAnsiTheme="minorHAnsi" w:cstheme="minorHAnsi"/>
        </w:rPr>
        <w:t xml:space="preserve">, 2023. </w:t>
      </w:r>
      <w:r w:rsidR="000A3567" w:rsidRPr="000A3567">
        <w:rPr>
          <w:rFonts w:asciiTheme="minorHAnsi" w:hAnsiTheme="minorHAnsi" w:cstheme="minorHAnsi"/>
          <w:i/>
          <w:iCs/>
        </w:rPr>
        <w:t>Revista Planeo (Peer Review</w:t>
      </w:r>
      <w:r w:rsidR="00F81EC1">
        <w:rPr>
          <w:rFonts w:asciiTheme="minorHAnsi" w:hAnsiTheme="minorHAnsi" w:cstheme="minorHAnsi"/>
          <w:i/>
          <w:iCs/>
        </w:rPr>
        <w:t>ed</w:t>
      </w:r>
      <w:r w:rsidR="000A3567" w:rsidRPr="000A3567">
        <w:rPr>
          <w:rFonts w:asciiTheme="minorHAnsi" w:hAnsiTheme="minorHAnsi" w:cstheme="minorHAnsi"/>
          <w:i/>
          <w:iCs/>
        </w:rPr>
        <w:t xml:space="preserve"> Journal), (51), 11. </w:t>
      </w:r>
    </w:p>
    <w:p w14:paraId="5E7C9038" w14:textId="73838AB2" w:rsidR="00D21E26" w:rsidRPr="00290CE6" w:rsidRDefault="00D21E26" w:rsidP="00D21E26">
      <w:pPr>
        <w:ind w:left="720"/>
        <w:rPr>
          <w:rStyle w:val="Hyperlink"/>
          <w:color w:val="595959" w:themeColor="text1" w:themeTint="A6"/>
          <w:lang w:val="es-ES"/>
        </w:rPr>
      </w:pPr>
      <w:r w:rsidRPr="00D21E26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 xml:space="preserve">Original </w:t>
      </w:r>
      <w:proofErr w:type="spellStart"/>
      <w:r w:rsidRPr="00D21E26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Title</w:t>
      </w:r>
      <w:proofErr w:type="spellEnd"/>
      <w:r w:rsidRPr="00D21E26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 xml:space="preserve">: </w:t>
      </w:r>
      <w:r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“</w:t>
      </w:r>
      <w:r w:rsidRPr="00D21E26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El Fenómeno migratorio en campamentos: Desafíos para las políticas públicas urbanas en Chile</w:t>
      </w:r>
      <w:r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”</w:t>
      </w:r>
      <w:r w:rsidRPr="00D21E26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br/>
      </w:r>
      <w:r w:rsidR="00BB03FC">
        <w:fldChar w:fldCharType="begin"/>
      </w:r>
      <w:r w:rsidR="00BB03FC" w:rsidRPr="002C5DCD">
        <w:rPr>
          <w:lang w:val="es-ES"/>
        </w:rPr>
        <w:instrText>HYPERLINK "https://doi.org/10.7764/plan.051.113%20"</w:instrText>
      </w:r>
      <w:r w:rsidR="00BB03FC">
        <w:fldChar w:fldCharType="separate"/>
      </w:r>
      <w:r w:rsidR="00BB03FC" w:rsidRPr="00290CE6">
        <w:rPr>
          <w:rStyle w:val="Hyperlink"/>
          <w:rFonts w:asciiTheme="minorHAnsi" w:hAnsiTheme="minorHAnsi" w:cstheme="minorHAnsi"/>
          <w:color w:val="595959" w:themeColor="text1" w:themeTint="A6"/>
          <w:sz w:val="20"/>
          <w:szCs w:val="20"/>
          <w:lang w:val="es-ES"/>
        </w:rPr>
        <w:t xml:space="preserve">https://doi.org/10.7764/plan.051.113 </w:t>
      </w:r>
      <w:r w:rsidR="00BB03FC">
        <w:fldChar w:fldCharType="end"/>
      </w:r>
    </w:p>
    <w:p w14:paraId="5F8495D6" w14:textId="77777777" w:rsidR="00D21E26" w:rsidRPr="00D21E26" w:rsidRDefault="00D21E26" w:rsidP="00D21E26">
      <w:pPr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</w:pPr>
    </w:p>
    <w:p w14:paraId="4AF6F637" w14:textId="7EB6E0D5" w:rsidR="00D96221" w:rsidRPr="00D96221" w:rsidRDefault="000D074B" w:rsidP="00D96221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D96221">
        <w:rPr>
          <w:rFonts w:asciiTheme="minorHAnsi" w:hAnsiTheme="minorHAnsi" w:cstheme="minorHAnsi"/>
        </w:rPr>
        <w:t>“</w:t>
      </w:r>
      <w:r w:rsidR="00D96221" w:rsidRPr="00D96221">
        <w:rPr>
          <w:rFonts w:asciiTheme="minorHAnsi" w:hAnsiTheme="minorHAnsi" w:cstheme="minorHAnsi"/>
        </w:rPr>
        <w:t xml:space="preserve">The </w:t>
      </w:r>
      <w:r w:rsidR="00FF3210">
        <w:rPr>
          <w:rFonts w:asciiTheme="minorHAnsi" w:hAnsiTheme="minorHAnsi" w:cstheme="minorHAnsi"/>
        </w:rPr>
        <w:t>C</w:t>
      </w:r>
      <w:r w:rsidR="00D96221" w:rsidRPr="00D96221">
        <w:rPr>
          <w:rFonts w:asciiTheme="minorHAnsi" w:hAnsiTheme="minorHAnsi" w:cstheme="minorHAnsi"/>
        </w:rPr>
        <w:t xml:space="preserve">ommon </w:t>
      </w:r>
      <w:r w:rsidR="00FF3210">
        <w:rPr>
          <w:rFonts w:asciiTheme="minorHAnsi" w:hAnsiTheme="minorHAnsi" w:cstheme="minorHAnsi"/>
        </w:rPr>
        <w:t>R</w:t>
      </w:r>
      <w:r w:rsidR="00D96221" w:rsidRPr="00D96221">
        <w:rPr>
          <w:rFonts w:asciiTheme="minorHAnsi" w:hAnsiTheme="minorHAnsi" w:cstheme="minorHAnsi"/>
        </w:rPr>
        <w:t xml:space="preserve">ationality of </w:t>
      </w:r>
      <w:r w:rsidR="00FF3210">
        <w:rPr>
          <w:rFonts w:asciiTheme="minorHAnsi" w:hAnsiTheme="minorHAnsi" w:cstheme="minorHAnsi"/>
        </w:rPr>
        <w:t>L</w:t>
      </w:r>
      <w:r w:rsidR="00D96221" w:rsidRPr="00D96221">
        <w:rPr>
          <w:rFonts w:asciiTheme="minorHAnsi" w:hAnsiTheme="minorHAnsi" w:cstheme="minorHAnsi"/>
        </w:rPr>
        <w:t xml:space="preserve">iberalism and </w:t>
      </w:r>
      <w:r w:rsidR="00FF3210">
        <w:rPr>
          <w:rFonts w:asciiTheme="minorHAnsi" w:hAnsiTheme="minorHAnsi" w:cstheme="minorHAnsi"/>
        </w:rPr>
        <w:t>S</w:t>
      </w:r>
      <w:r w:rsidR="00D96221" w:rsidRPr="00D96221">
        <w:rPr>
          <w:rFonts w:asciiTheme="minorHAnsi" w:hAnsiTheme="minorHAnsi" w:cstheme="minorHAnsi"/>
        </w:rPr>
        <w:t>cience th</w:t>
      </w:r>
      <w:r w:rsidR="00D96221">
        <w:rPr>
          <w:rFonts w:asciiTheme="minorHAnsi" w:hAnsiTheme="minorHAnsi" w:cstheme="minorHAnsi"/>
        </w:rPr>
        <w:t xml:space="preserve">rough the </w:t>
      </w:r>
      <w:r w:rsidR="00FF3210">
        <w:rPr>
          <w:rFonts w:asciiTheme="minorHAnsi" w:hAnsiTheme="minorHAnsi" w:cstheme="minorHAnsi"/>
        </w:rPr>
        <w:t>F</w:t>
      </w:r>
      <w:r w:rsidR="00D96221">
        <w:rPr>
          <w:rFonts w:asciiTheme="minorHAnsi" w:hAnsiTheme="minorHAnsi" w:cstheme="minorHAnsi"/>
        </w:rPr>
        <w:t xml:space="preserve">eminist </w:t>
      </w:r>
      <w:r w:rsidR="00FF3210">
        <w:rPr>
          <w:rFonts w:asciiTheme="minorHAnsi" w:hAnsiTheme="minorHAnsi" w:cstheme="minorHAnsi"/>
        </w:rPr>
        <w:t>L</w:t>
      </w:r>
      <w:r w:rsidR="00D96221">
        <w:rPr>
          <w:rFonts w:asciiTheme="minorHAnsi" w:hAnsiTheme="minorHAnsi" w:cstheme="minorHAnsi"/>
        </w:rPr>
        <w:t xml:space="preserve">ens” </w:t>
      </w:r>
      <w:r w:rsidRPr="00D96221">
        <w:rPr>
          <w:rFonts w:asciiTheme="minorHAnsi" w:hAnsiTheme="minorHAnsi" w:cstheme="minorHAnsi"/>
        </w:rPr>
        <w:t xml:space="preserve">with Cristóbal Bellolio, 2022. </w:t>
      </w:r>
      <w:r w:rsidR="00B56EC6" w:rsidRPr="00D21E26">
        <w:rPr>
          <w:rFonts w:asciiTheme="minorHAnsi" w:hAnsiTheme="minorHAnsi" w:cstheme="minorHAnsi"/>
          <w:i/>
          <w:iCs/>
        </w:rPr>
        <w:t>Atenea</w:t>
      </w:r>
      <w:r w:rsidR="000A3567">
        <w:rPr>
          <w:rFonts w:asciiTheme="minorHAnsi" w:hAnsiTheme="minorHAnsi" w:cstheme="minorHAnsi"/>
          <w:i/>
          <w:iCs/>
        </w:rPr>
        <w:t xml:space="preserve"> (Peer Review</w:t>
      </w:r>
      <w:r w:rsidR="00F81EC1">
        <w:rPr>
          <w:rFonts w:asciiTheme="minorHAnsi" w:hAnsiTheme="minorHAnsi" w:cstheme="minorHAnsi"/>
          <w:i/>
          <w:iCs/>
        </w:rPr>
        <w:t>ed</w:t>
      </w:r>
      <w:r w:rsidR="000A3567">
        <w:rPr>
          <w:rFonts w:asciiTheme="minorHAnsi" w:hAnsiTheme="minorHAnsi" w:cstheme="minorHAnsi"/>
          <w:i/>
          <w:iCs/>
        </w:rPr>
        <w:t xml:space="preserve"> Journal)</w:t>
      </w:r>
      <w:r w:rsidR="00B56EC6" w:rsidRPr="00D21E26">
        <w:rPr>
          <w:rFonts w:asciiTheme="minorHAnsi" w:hAnsiTheme="minorHAnsi" w:cstheme="minorHAnsi"/>
        </w:rPr>
        <w:t xml:space="preserve">, (526), 111-134. </w:t>
      </w:r>
    </w:p>
    <w:p w14:paraId="1324A3CE" w14:textId="0D92EB57" w:rsidR="00D96221" w:rsidRPr="00317E8B" w:rsidRDefault="00D96221" w:rsidP="00D96221">
      <w:pPr>
        <w:pStyle w:val="ListParagraph"/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</w:pPr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  <w:t xml:space="preserve">Original </w:t>
      </w:r>
      <w:proofErr w:type="spellStart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  <w:t>Title</w:t>
      </w:r>
      <w:proofErr w:type="spellEnd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  <w:t>: “La racionalidad común del liberalismo y la ciencia a través del lente feminista”</w:t>
      </w:r>
    </w:p>
    <w:p w14:paraId="03789D0C" w14:textId="1B4AD7DB" w:rsidR="00D96221" w:rsidRPr="00317E8B" w:rsidRDefault="00D96221" w:rsidP="007F6523">
      <w:pPr>
        <w:ind w:left="720"/>
        <w:rPr>
          <w:rStyle w:val="Hyperlink"/>
          <w:rFonts w:asciiTheme="minorHAnsi" w:hAnsiTheme="minorHAnsi" w:cstheme="minorHAnsi"/>
          <w:color w:val="595959" w:themeColor="text1" w:themeTint="A6"/>
          <w:sz w:val="20"/>
          <w:szCs w:val="20"/>
          <w:u w:val="none"/>
          <w:lang w:val="es-ES"/>
        </w:rPr>
      </w:pPr>
      <w:hyperlink r:id="rId7" w:history="1">
        <w:r w:rsidRPr="00317E8B">
          <w:rPr>
            <w:rStyle w:val="Hyperlink"/>
            <w:rFonts w:asciiTheme="minorHAnsi" w:hAnsiTheme="minorHAnsi" w:cstheme="minorHAnsi"/>
            <w:color w:val="595959" w:themeColor="text1" w:themeTint="A6"/>
            <w:sz w:val="20"/>
            <w:szCs w:val="20"/>
            <w:lang w:val="es-ES"/>
          </w:rPr>
          <w:t>https://doi.org/10.29393/At526-5RCDB20005</w:t>
        </w:r>
      </w:hyperlink>
    </w:p>
    <w:p w14:paraId="69060B4E" w14:textId="77777777" w:rsidR="005B3882" w:rsidRPr="005B3882" w:rsidRDefault="005B3882" w:rsidP="005B3882">
      <w:pPr>
        <w:pStyle w:val="ListParagraph"/>
        <w:rPr>
          <w:rStyle w:val="Hyperlink"/>
          <w:rFonts w:asciiTheme="minorHAnsi" w:hAnsiTheme="minorHAnsi" w:cstheme="minorHAnsi"/>
          <w:color w:val="auto"/>
          <w:sz w:val="20"/>
          <w:szCs w:val="20"/>
          <w:lang w:val="es-ES"/>
        </w:rPr>
      </w:pPr>
    </w:p>
    <w:p w14:paraId="11BA957A" w14:textId="43E4FCE7" w:rsidR="00415017" w:rsidRPr="00D96221" w:rsidRDefault="00415017" w:rsidP="00D96221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D96221">
        <w:rPr>
          <w:rFonts w:asciiTheme="minorHAnsi" w:hAnsiTheme="minorHAnsi" w:cstheme="minorHAnsi"/>
        </w:rPr>
        <w:t>“</w:t>
      </w:r>
      <w:r w:rsidR="00D96221" w:rsidRPr="00D96221">
        <w:rPr>
          <w:rFonts w:asciiTheme="minorHAnsi" w:hAnsiTheme="minorHAnsi" w:cstheme="minorHAnsi"/>
        </w:rPr>
        <w:t xml:space="preserve">Towards a </w:t>
      </w:r>
      <w:r w:rsidR="00FF3210">
        <w:rPr>
          <w:rFonts w:asciiTheme="minorHAnsi" w:hAnsiTheme="minorHAnsi" w:cstheme="minorHAnsi"/>
        </w:rPr>
        <w:t>N</w:t>
      </w:r>
      <w:r w:rsidR="00D96221" w:rsidRPr="00D96221">
        <w:rPr>
          <w:rFonts w:asciiTheme="minorHAnsi" w:hAnsiTheme="minorHAnsi" w:cstheme="minorHAnsi"/>
        </w:rPr>
        <w:t xml:space="preserve">ew </w:t>
      </w:r>
      <w:r w:rsidR="00FF3210">
        <w:rPr>
          <w:rFonts w:asciiTheme="minorHAnsi" w:hAnsiTheme="minorHAnsi" w:cstheme="minorHAnsi"/>
        </w:rPr>
        <w:t>D</w:t>
      </w:r>
      <w:r w:rsidR="00D96221" w:rsidRPr="00D96221">
        <w:rPr>
          <w:rFonts w:asciiTheme="minorHAnsi" w:hAnsiTheme="minorHAnsi" w:cstheme="minorHAnsi"/>
        </w:rPr>
        <w:t xml:space="preserve">awn: Trajectories of </w:t>
      </w:r>
      <w:r w:rsidR="00FF3210">
        <w:rPr>
          <w:rFonts w:asciiTheme="minorHAnsi" w:hAnsiTheme="minorHAnsi" w:cstheme="minorHAnsi"/>
        </w:rPr>
        <w:t>E</w:t>
      </w:r>
      <w:r w:rsidR="00D96221" w:rsidRPr="00D96221">
        <w:rPr>
          <w:rFonts w:asciiTheme="minorHAnsi" w:hAnsiTheme="minorHAnsi" w:cstheme="minorHAnsi"/>
        </w:rPr>
        <w:t xml:space="preserve">xclusion of </w:t>
      </w:r>
      <w:r w:rsidR="00FF3210">
        <w:rPr>
          <w:rFonts w:asciiTheme="minorHAnsi" w:hAnsiTheme="minorHAnsi" w:cstheme="minorHAnsi"/>
        </w:rPr>
        <w:t>W</w:t>
      </w:r>
      <w:r w:rsidR="00D96221" w:rsidRPr="00D96221">
        <w:rPr>
          <w:rFonts w:asciiTheme="minorHAnsi" w:hAnsiTheme="minorHAnsi" w:cstheme="minorHAnsi"/>
        </w:rPr>
        <w:t xml:space="preserve">omen </w:t>
      </w:r>
      <w:r w:rsidR="00FF3210">
        <w:rPr>
          <w:rFonts w:asciiTheme="minorHAnsi" w:hAnsiTheme="minorHAnsi" w:cstheme="minorHAnsi"/>
        </w:rPr>
        <w:t>L</w:t>
      </w:r>
      <w:r w:rsidR="00D96221" w:rsidRPr="00D96221">
        <w:rPr>
          <w:rFonts w:asciiTheme="minorHAnsi" w:hAnsiTheme="minorHAnsi" w:cstheme="minorHAnsi"/>
        </w:rPr>
        <w:t xml:space="preserve">iving in </w:t>
      </w:r>
      <w:r w:rsidR="00FF3210">
        <w:rPr>
          <w:rFonts w:asciiTheme="minorHAnsi" w:hAnsiTheme="minorHAnsi" w:cstheme="minorHAnsi"/>
        </w:rPr>
        <w:t xml:space="preserve">Informal Housing </w:t>
      </w:r>
      <w:proofErr w:type="gramStart"/>
      <w:r w:rsidR="00FF3210">
        <w:rPr>
          <w:rFonts w:asciiTheme="minorHAnsi" w:hAnsiTheme="minorHAnsi" w:cstheme="minorHAnsi"/>
        </w:rPr>
        <w:t>Settlements</w:t>
      </w:r>
      <w:r w:rsidR="00FF3210" w:rsidRPr="00D96221">
        <w:rPr>
          <w:rFonts w:asciiTheme="minorHAnsi" w:hAnsiTheme="minorHAnsi" w:cstheme="minorHAnsi"/>
        </w:rPr>
        <w:t>“</w:t>
      </w:r>
      <w:r w:rsidR="00FF3210">
        <w:rPr>
          <w:rFonts w:asciiTheme="minorHAnsi" w:hAnsiTheme="minorHAnsi" w:cstheme="minorHAnsi"/>
        </w:rPr>
        <w:t xml:space="preserve"> with</w:t>
      </w:r>
      <w:proofErr w:type="gramEnd"/>
      <w:r w:rsidR="00D96221" w:rsidRPr="00D96221">
        <w:rPr>
          <w:rFonts w:asciiTheme="minorHAnsi" w:hAnsiTheme="minorHAnsi" w:cstheme="minorHAnsi"/>
        </w:rPr>
        <w:t xml:space="preserve"> Florencia</w:t>
      </w:r>
      <w:r w:rsidR="00D96221">
        <w:rPr>
          <w:rFonts w:asciiTheme="minorHAnsi" w:hAnsiTheme="minorHAnsi" w:cstheme="minorHAnsi"/>
        </w:rPr>
        <w:t xml:space="preserve"> </w:t>
      </w:r>
      <w:r w:rsidRPr="00D96221">
        <w:rPr>
          <w:rFonts w:asciiTheme="minorHAnsi" w:hAnsiTheme="minorHAnsi" w:cstheme="minorHAnsi"/>
        </w:rPr>
        <w:t xml:space="preserve">Vergara, Paz Zúñiga and </w:t>
      </w:r>
      <w:proofErr w:type="spellStart"/>
      <w:r w:rsidRPr="00D96221">
        <w:rPr>
          <w:rFonts w:asciiTheme="minorHAnsi" w:hAnsiTheme="minorHAnsi" w:cstheme="minorHAnsi"/>
        </w:rPr>
        <w:t>Pía</w:t>
      </w:r>
      <w:proofErr w:type="spellEnd"/>
      <w:r w:rsidRPr="00D96221">
        <w:rPr>
          <w:rFonts w:asciiTheme="minorHAnsi" w:hAnsiTheme="minorHAnsi" w:cstheme="minorHAnsi"/>
        </w:rPr>
        <w:t xml:space="preserve"> Palacios</w:t>
      </w:r>
      <w:r w:rsidR="00003300" w:rsidRPr="00D96221">
        <w:rPr>
          <w:rFonts w:asciiTheme="minorHAnsi" w:hAnsiTheme="minorHAnsi" w:cstheme="minorHAnsi"/>
        </w:rPr>
        <w:t>,</w:t>
      </w:r>
      <w:r w:rsidRPr="00D96221">
        <w:rPr>
          <w:rFonts w:asciiTheme="minorHAnsi" w:hAnsiTheme="minorHAnsi" w:cstheme="minorHAnsi"/>
        </w:rPr>
        <w:t xml:space="preserve"> </w:t>
      </w:r>
      <w:r w:rsidR="00003300" w:rsidRPr="00D96221">
        <w:rPr>
          <w:rFonts w:asciiTheme="minorHAnsi" w:hAnsiTheme="minorHAnsi" w:cstheme="minorHAnsi"/>
        </w:rPr>
        <w:t>2022.</w:t>
      </w:r>
    </w:p>
    <w:p w14:paraId="40E1AECF" w14:textId="3945CF54" w:rsidR="00D96221" w:rsidRPr="00317E8B" w:rsidRDefault="00D96221" w:rsidP="00D96221">
      <w:pPr>
        <w:pStyle w:val="ListParagraph"/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</w:pPr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  <w:t xml:space="preserve">Original </w:t>
      </w:r>
      <w:proofErr w:type="spellStart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  <w:t>Title</w:t>
      </w:r>
      <w:proofErr w:type="spellEnd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ES"/>
        </w:rPr>
        <w:t>: “H</w:t>
      </w:r>
      <w:proofErr w:type="spellStart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acia</w:t>
      </w:r>
      <w:proofErr w:type="spellEnd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 xml:space="preserve"> un nuevo amanecer: Trayectorias de exclusión de mujeres habitantes del campamento”</w:t>
      </w:r>
    </w:p>
    <w:p w14:paraId="558AF01A" w14:textId="77777777" w:rsidR="00D96221" w:rsidRPr="007F6523" w:rsidRDefault="00D96221" w:rsidP="007F6523">
      <w:pPr>
        <w:rPr>
          <w:rFonts w:asciiTheme="minorHAnsi" w:hAnsiTheme="minorHAnsi" w:cstheme="minorHAnsi"/>
          <w:sz w:val="20"/>
          <w:szCs w:val="20"/>
          <w:lang w:val="es-CL"/>
        </w:rPr>
      </w:pPr>
    </w:p>
    <w:p w14:paraId="677055C9" w14:textId="109FDBA8" w:rsidR="00415017" w:rsidRPr="00D96221" w:rsidRDefault="00415017" w:rsidP="00D96221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D96221">
        <w:rPr>
          <w:rFonts w:asciiTheme="minorHAnsi" w:hAnsiTheme="minorHAnsi" w:cstheme="minorHAnsi"/>
        </w:rPr>
        <w:t>“</w:t>
      </w:r>
      <w:r w:rsidR="00D96221" w:rsidRPr="00D96221">
        <w:rPr>
          <w:rFonts w:asciiTheme="minorHAnsi" w:hAnsiTheme="minorHAnsi" w:cstheme="minorHAnsi"/>
          <w:lang w:val="en"/>
        </w:rPr>
        <w:t xml:space="preserve">The </w:t>
      </w:r>
      <w:r w:rsidR="00C2495E">
        <w:rPr>
          <w:rFonts w:asciiTheme="minorHAnsi" w:hAnsiTheme="minorHAnsi" w:cstheme="minorHAnsi"/>
          <w:lang w:val="en"/>
        </w:rPr>
        <w:t>G</w:t>
      </w:r>
      <w:r w:rsidR="00D96221" w:rsidRPr="00D96221">
        <w:rPr>
          <w:rFonts w:asciiTheme="minorHAnsi" w:hAnsiTheme="minorHAnsi" w:cstheme="minorHAnsi"/>
          <w:lang w:val="en"/>
        </w:rPr>
        <w:t xml:space="preserve">rowing </w:t>
      </w:r>
      <w:r w:rsidR="00C2495E">
        <w:rPr>
          <w:rFonts w:asciiTheme="minorHAnsi" w:hAnsiTheme="minorHAnsi" w:cstheme="minorHAnsi"/>
          <w:lang w:val="en"/>
        </w:rPr>
        <w:t>P</w:t>
      </w:r>
      <w:r w:rsidR="00D96221" w:rsidRPr="00D96221">
        <w:rPr>
          <w:rFonts w:asciiTheme="minorHAnsi" w:hAnsiTheme="minorHAnsi" w:cstheme="minorHAnsi"/>
          <w:lang w:val="en"/>
        </w:rPr>
        <w:t xml:space="preserve">roblem of </w:t>
      </w:r>
      <w:r w:rsidR="00C2495E">
        <w:rPr>
          <w:rFonts w:asciiTheme="minorHAnsi" w:hAnsiTheme="minorHAnsi" w:cstheme="minorHAnsi"/>
          <w:lang w:val="en"/>
        </w:rPr>
        <w:t>H</w:t>
      </w:r>
      <w:r w:rsidR="00D96221" w:rsidRPr="00D96221">
        <w:rPr>
          <w:rFonts w:asciiTheme="minorHAnsi" w:hAnsiTheme="minorHAnsi" w:cstheme="minorHAnsi"/>
          <w:lang w:val="en"/>
        </w:rPr>
        <w:t xml:space="preserve">ousing </w:t>
      </w:r>
      <w:r w:rsidR="00C2495E">
        <w:rPr>
          <w:rFonts w:asciiTheme="minorHAnsi" w:hAnsiTheme="minorHAnsi" w:cstheme="minorHAnsi"/>
          <w:lang w:val="en"/>
        </w:rPr>
        <w:t>A</w:t>
      </w:r>
      <w:r w:rsidR="00D96221" w:rsidRPr="00D96221">
        <w:rPr>
          <w:rFonts w:asciiTheme="minorHAnsi" w:hAnsiTheme="minorHAnsi" w:cstheme="minorHAnsi"/>
          <w:lang w:val="en"/>
        </w:rPr>
        <w:t>ffordability in Chile</w:t>
      </w:r>
      <w:r w:rsidRPr="00D96221">
        <w:rPr>
          <w:rFonts w:asciiTheme="minorHAnsi" w:hAnsiTheme="minorHAnsi" w:cstheme="minorHAnsi"/>
        </w:rPr>
        <w:t>” with Ray Anderson</w:t>
      </w:r>
      <w:r w:rsidR="00003300" w:rsidRPr="00D96221">
        <w:rPr>
          <w:rFonts w:asciiTheme="minorHAnsi" w:hAnsiTheme="minorHAnsi" w:cstheme="minorHAnsi"/>
        </w:rPr>
        <w:t>, 2022.</w:t>
      </w:r>
    </w:p>
    <w:p w14:paraId="69F2CA13" w14:textId="2C7B0D28" w:rsidR="00D96221" w:rsidRPr="00317E8B" w:rsidRDefault="00D96221" w:rsidP="00D96221">
      <w:pPr>
        <w:pStyle w:val="ListParagraph"/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</w:pPr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 xml:space="preserve">Original </w:t>
      </w:r>
      <w:proofErr w:type="spellStart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Title</w:t>
      </w:r>
      <w:proofErr w:type="spellEnd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: “El creciente problema de la asequibilidad a la vivienda en Chile”</w:t>
      </w:r>
    </w:p>
    <w:p w14:paraId="107C964C" w14:textId="77777777" w:rsidR="00D96221" w:rsidRPr="00D96221" w:rsidRDefault="00D96221" w:rsidP="00415017">
      <w:pPr>
        <w:pStyle w:val="ListParagraph"/>
        <w:rPr>
          <w:rFonts w:asciiTheme="minorHAnsi" w:hAnsiTheme="minorHAnsi" w:cstheme="minorHAnsi"/>
          <w:sz w:val="20"/>
          <w:szCs w:val="20"/>
          <w:lang w:val="es-CL"/>
        </w:rPr>
      </w:pPr>
    </w:p>
    <w:p w14:paraId="3774357F" w14:textId="75C0D2C4" w:rsidR="00D96221" w:rsidRPr="00D96221" w:rsidRDefault="00D96221" w:rsidP="005E2FA5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"/>
        </w:rPr>
        <w:t>“</w:t>
      </w:r>
      <w:r w:rsidRPr="00D96221">
        <w:rPr>
          <w:rFonts w:asciiTheme="minorHAnsi" w:hAnsiTheme="minorHAnsi" w:cstheme="minorHAnsi"/>
          <w:lang w:val="en"/>
        </w:rPr>
        <w:t>Quantitative Housing Deficit in Chile</w:t>
      </w:r>
      <w:r w:rsidRPr="00A22113">
        <w:rPr>
          <w:rFonts w:asciiTheme="minorHAnsi" w:hAnsiTheme="minorHAnsi" w:cstheme="minorHAnsi"/>
          <w:lang w:val="en"/>
        </w:rPr>
        <w:t>”</w:t>
      </w:r>
      <w:r w:rsidR="00A22113" w:rsidRPr="00A22113">
        <w:rPr>
          <w:rFonts w:asciiTheme="minorHAnsi" w:hAnsiTheme="minorHAnsi" w:cstheme="minorHAnsi"/>
        </w:rPr>
        <w:t xml:space="preserve"> with </w:t>
      </w:r>
      <w:proofErr w:type="spellStart"/>
      <w:r w:rsidR="00A22113" w:rsidRPr="00A22113">
        <w:rPr>
          <w:rFonts w:asciiTheme="minorHAnsi" w:hAnsiTheme="minorHAnsi" w:cstheme="minorHAnsi"/>
        </w:rPr>
        <w:t>Pía</w:t>
      </w:r>
      <w:proofErr w:type="spellEnd"/>
      <w:r w:rsidR="00A22113" w:rsidRPr="00A22113">
        <w:rPr>
          <w:rFonts w:asciiTheme="minorHAnsi" w:hAnsiTheme="minorHAnsi" w:cstheme="minorHAnsi"/>
        </w:rPr>
        <w:t xml:space="preserve"> Palacios, 2022.</w:t>
      </w:r>
    </w:p>
    <w:p w14:paraId="6DD52457" w14:textId="5396AA82" w:rsidR="00415017" w:rsidRDefault="00D96221" w:rsidP="00D96221">
      <w:pPr>
        <w:pStyle w:val="ListParagraph"/>
        <w:rPr>
          <w:rStyle w:val="rynqvb"/>
          <w:i/>
          <w:iCs/>
          <w:color w:val="595959" w:themeColor="text1" w:themeTint="A6"/>
          <w:sz w:val="20"/>
          <w:szCs w:val="20"/>
          <w:lang w:val="es-CL"/>
        </w:rPr>
      </w:pPr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 xml:space="preserve">Original </w:t>
      </w:r>
      <w:proofErr w:type="spellStart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Title</w:t>
      </w:r>
      <w:proofErr w:type="spellEnd"/>
      <w:r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 xml:space="preserve">: </w:t>
      </w:r>
      <w:r w:rsidR="00415017" w:rsidRPr="00317E8B"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  <w:t>“Déficit Habitacional Cuantitativo en Chile</w:t>
      </w:r>
      <w:r w:rsidR="00415017" w:rsidRPr="00317E8B">
        <w:rPr>
          <w:rStyle w:val="rynqvb"/>
          <w:i/>
          <w:iCs/>
          <w:color w:val="595959" w:themeColor="text1" w:themeTint="A6"/>
          <w:sz w:val="20"/>
          <w:szCs w:val="20"/>
          <w:lang w:val="es-CL"/>
        </w:rPr>
        <w:t xml:space="preserve">” </w:t>
      </w:r>
    </w:p>
    <w:p w14:paraId="586EC5D8" w14:textId="77777777" w:rsidR="008A36AE" w:rsidRPr="00317E8B" w:rsidRDefault="008A36AE" w:rsidP="00D96221">
      <w:pPr>
        <w:pStyle w:val="ListParagraph"/>
        <w:rPr>
          <w:rFonts w:asciiTheme="minorHAnsi" w:hAnsiTheme="minorHAnsi" w:cstheme="minorHAnsi"/>
          <w:i/>
          <w:iCs/>
          <w:color w:val="595959" w:themeColor="text1" w:themeTint="A6"/>
          <w:sz w:val="20"/>
          <w:szCs w:val="20"/>
          <w:lang w:val="es-CL"/>
        </w:rPr>
      </w:pPr>
    </w:p>
    <w:p w14:paraId="2AFECF53" w14:textId="6799120A" w:rsidR="00E318F7" w:rsidRPr="008A36AE" w:rsidRDefault="00002484" w:rsidP="00191536">
      <w:pPr>
        <w:tabs>
          <w:tab w:val="right" w:pos="864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 xml:space="preserve">Working projects </w:t>
      </w:r>
    </w:p>
    <w:p w14:paraId="37B80DAC" w14:textId="77777777" w:rsidR="00612DB2" w:rsidRPr="00A11666" w:rsidRDefault="00612DB2" w:rsidP="00612DB2">
      <w:pPr>
        <w:ind w:left="720"/>
        <w:rPr>
          <w:rFonts w:asciiTheme="minorHAnsi" w:hAnsiTheme="minorHAnsi" w:cstheme="minorHAnsi"/>
        </w:rPr>
      </w:pPr>
    </w:p>
    <w:p w14:paraId="0AF7E4CE" w14:textId="10D53511" w:rsidR="000D074B" w:rsidRDefault="00191536" w:rsidP="000D074B">
      <w:pPr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F23FA5">
        <w:rPr>
          <w:rFonts w:asciiTheme="minorHAnsi" w:hAnsiTheme="minorHAnsi" w:cstheme="minorHAnsi"/>
        </w:rPr>
        <w:t>“</w:t>
      </w:r>
      <w:r w:rsidR="0041597F">
        <w:rPr>
          <w:rFonts w:asciiTheme="minorHAnsi" w:hAnsiTheme="minorHAnsi" w:cstheme="minorHAnsi"/>
        </w:rPr>
        <w:t xml:space="preserve">How Do We Teach Emotions? </w:t>
      </w:r>
      <w:r w:rsidR="00C2495E">
        <w:rPr>
          <w:rFonts w:asciiTheme="minorHAnsi" w:hAnsiTheme="minorHAnsi" w:cstheme="minorHAnsi"/>
        </w:rPr>
        <w:t>R</w:t>
      </w:r>
      <w:r w:rsidR="00CC7D51">
        <w:rPr>
          <w:rFonts w:asciiTheme="minorHAnsi" w:hAnsiTheme="minorHAnsi" w:cstheme="minorHAnsi"/>
        </w:rPr>
        <w:t xml:space="preserve">epresentation in </w:t>
      </w:r>
      <w:r w:rsidR="00C2495E">
        <w:rPr>
          <w:rFonts w:asciiTheme="minorHAnsi" w:hAnsiTheme="minorHAnsi" w:cstheme="minorHAnsi"/>
        </w:rPr>
        <w:t>C</w:t>
      </w:r>
      <w:r w:rsidR="00CC7D51">
        <w:rPr>
          <w:rFonts w:asciiTheme="minorHAnsi" w:hAnsiTheme="minorHAnsi" w:cstheme="minorHAnsi"/>
        </w:rPr>
        <w:t xml:space="preserve">hildren’s </w:t>
      </w:r>
      <w:r w:rsidR="00C2495E">
        <w:rPr>
          <w:rFonts w:asciiTheme="minorHAnsi" w:hAnsiTheme="minorHAnsi" w:cstheme="minorHAnsi"/>
        </w:rPr>
        <w:t>T</w:t>
      </w:r>
      <w:r w:rsidR="00CC7D51">
        <w:rPr>
          <w:rFonts w:asciiTheme="minorHAnsi" w:hAnsiTheme="minorHAnsi" w:cstheme="minorHAnsi"/>
        </w:rPr>
        <w:t xml:space="preserve">extbooks and </w:t>
      </w:r>
      <w:r w:rsidR="00C2495E">
        <w:rPr>
          <w:rFonts w:asciiTheme="minorHAnsi" w:hAnsiTheme="minorHAnsi" w:cstheme="minorHAnsi"/>
        </w:rPr>
        <w:t>L</w:t>
      </w:r>
      <w:r w:rsidR="00CC7D51">
        <w:rPr>
          <w:rFonts w:asciiTheme="minorHAnsi" w:hAnsiTheme="minorHAnsi" w:cstheme="minorHAnsi"/>
        </w:rPr>
        <w:t>iterature”</w:t>
      </w:r>
      <w:r w:rsidRPr="00F23FA5">
        <w:rPr>
          <w:rFonts w:asciiTheme="minorHAnsi" w:hAnsiTheme="minorHAnsi" w:cstheme="minorHAnsi"/>
        </w:rPr>
        <w:t xml:space="preserve"> </w:t>
      </w:r>
      <w:r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 xml:space="preserve">with </w:t>
      </w:r>
      <w:r w:rsidR="007D5B17"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 xml:space="preserve">Anjali Adukia, </w:t>
      </w:r>
      <w:r w:rsidR="00AA72BC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Matthew Bonci,</w:t>
      </w:r>
      <w:r w:rsidR="007D5B17"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 xml:space="preserve"> Emileigh Harrison</w:t>
      </w:r>
      <w:r w:rsidR="00AA72BC">
        <w:rPr>
          <w:rFonts w:asciiTheme="minorHAnsi" w:hAnsiTheme="minorHAnsi" w:cstheme="minorHAnsi"/>
          <w:color w:val="595959" w:themeColor="text1" w:themeTint="A6"/>
          <w:sz w:val="20"/>
          <w:szCs w:val="20"/>
        </w:rPr>
        <w:t xml:space="preserve">, Jake Nicoll, and </w:t>
      </w:r>
      <w:r w:rsidR="00AA72BC" w:rsidRPr="00AA72BC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Teodora Szasz</w:t>
      </w:r>
      <w:r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 xml:space="preserve">. </w:t>
      </w:r>
      <w:r w:rsidR="007D5B17"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University of Chicago</w:t>
      </w:r>
      <w:r w:rsidR="00C050AD">
        <w:rPr>
          <w:rFonts w:asciiTheme="minorHAnsi" w:hAnsiTheme="minorHAnsi" w:cstheme="minorHAnsi"/>
          <w:color w:val="595959" w:themeColor="text1" w:themeTint="A6"/>
          <w:sz w:val="20"/>
          <w:szCs w:val="20"/>
        </w:rPr>
        <w:t xml:space="preserve">. </w:t>
      </w:r>
    </w:p>
    <w:p w14:paraId="4BCEBB61" w14:textId="77777777" w:rsidR="00AB7F93" w:rsidRPr="005938A0" w:rsidRDefault="00AB7F93" w:rsidP="001A093B">
      <w:pPr>
        <w:rPr>
          <w:rFonts w:asciiTheme="minorHAnsi" w:hAnsiTheme="minorHAnsi" w:cstheme="minorHAnsi"/>
          <w:sz w:val="20"/>
          <w:szCs w:val="20"/>
        </w:rPr>
      </w:pPr>
    </w:p>
    <w:p w14:paraId="0131F80F" w14:textId="0620564A" w:rsidR="00AB7F93" w:rsidRPr="0041597F" w:rsidRDefault="00F10B0F" w:rsidP="0041597F">
      <w:pPr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</w:rPr>
        <w:t>“</w:t>
      </w:r>
      <w:r w:rsidRPr="00F10B0F">
        <w:rPr>
          <w:rFonts w:asciiTheme="minorHAnsi" w:hAnsiTheme="minorHAnsi" w:cstheme="minorHAnsi"/>
        </w:rPr>
        <w:t xml:space="preserve">Using </w:t>
      </w:r>
      <w:r w:rsidR="00F869BA">
        <w:rPr>
          <w:rFonts w:asciiTheme="minorHAnsi" w:hAnsiTheme="minorHAnsi" w:cstheme="minorHAnsi"/>
        </w:rPr>
        <w:t>F</w:t>
      </w:r>
      <w:r w:rsidRPr="00F10B0F">
        <w:rPr>
          <w:rFonts w:asciiTheme="minorHAnsi" w:hAnsiTheme="minorHAnsi" w:cstheme="minorHAnsi"/>
        </w:rPr>
        <w:t xml:space="preserve">ield </w:t>
      </w:r>
      <w:r w:rsidR="00F869BA">
        <w:rPr>
          <w:rFonts w:asciiTheme="minorHAnsi" w:hAnsiTheme="minorHAnsi" w:cstheme="minorHAnsi"/>
        </w:rPr>
        <w:t>E</w:t>
      </w:r>
      <w:r w:rsidR="00F869BA" w:rsidRPr="00F10B0F">
        <w:rPr>
          <w:rFonts w:asciiTheme="minorHAnsi" w:hAnsiTheme="minorHAnsi" w:cstheme="minorHAnsi"/>
        </w:rPr>
        <w:t xml:space="preserve">xperiments </w:t>
      </w:r>
      <w:r w:rsidRPr="00F10B0F">
        <w:rPr>
          <w:rFonts w:asciiTheme="minorHAnsi" w:hAnsiTheme="minorHAnsi" w:cstheme="minorHAnsi"/>
        </w:rPr>
        <w:t xml:space="preserve">to </w:t>
      </w:r>
      <w:r w:rsidR="00F869BA">
        <w:rPr>
          <w:rFonts w:asciiTheme="minorHAnsi" w:hAnsiTheme="minorHAnsi" w:cstheme="minorHAnsi"/>
        </w:rPr>
        <w:t>I</w:t>
      </w:r>
      <w:r w:rsidR="00F869BA" w:rsidRPr="00F10B0F">
        <w:rPr>
          <w:rFonts w:asciiTheme="minorHAnsi" w:hAnsiTheme="minorHAnsi" w:cstheme="minorHAnsi"/>
        </w:rPr>
        <w:t xml:space="preserve">mprove </w:t>
      </w:r>
      <w:r w:rsidRPr="00F10B0F">
        <w:rPr>
          <w:rFonts w:asciiTheme="minorHAnsi" w:hAnsiTheme="minorHAnsi" w:cstheme="minorHAnsi"/>
        </w:rPr>
        <w:t xml:space="preserve">the </w:t>
      </w:r>
      <w:r w:rsidR="00F869BA">
        <w:rPr>
          <w:rFonts w:asciiTheme="minorHAnsi" w:hAnsiTheme="minorHAnsi" w:cstheme="minorHAnsi"/>
        </w:rPr>
        <w:t>E</w:t>
      </w:r>
      <w:r w:rsidR="00F869BA" w:rsidRPr="00F10B0F">
        <w:rPr>
          <w:rFonts w:asciiTheme="minorHAnsi" w:hAnsiTheme="minorHAnsi" w:cstheme="minorHAnsi"/>
        </w:rPr>
        <w:t xml:space="preserve">ffectiveness </w:t>
      </w:r>
      <w:r w:rsidRPr="00F10B0F">
        <w:rPr>
          <w:rFonts w:asciiTheme="minorHAnsi" w:hAnsiTheme="minorHAnsi" w:cstheme="minorHAnsi"/>
        </w:rPr>
        <w:t xml:space="preserve">of the SDG </w:t>
      </w:r>
      <w:r w:rsidR="00F869BA">
        <w:rPr>
          <w:rFonts w:asciiTheme="minorHAnsi" w:hAnsiTheme="minorHAnsi" w:cstheme="minorHAnsi"/>
        </w:rPr>
        <w:t>F</w:t>
      </w:r>
      <w:r w:rsidRPr="00F10B0F">
        <w:rPr>
          <w:rFonts w:asciiTheme="minorHAnsi" w:hAnsiTheme="minorHAnsi" w:cstheme="minorHAnsi"/>
        </w:rPr>
        <w:t>ramework</w:t>
      </w:r>
      <w:r>
        <w:rPr>
          <w:rFonts w:asciiTheme="minorHAnsi" w:hAnsiTheme="minorHAnsi" w:cstheme="minorHAnsi"/>
        </w:rPr>
        <w:t xml:space="preserve">” </w:t>
      </w:r>
      <w:r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with John A. List and Omar AI-</w:t>
      </w:r>
      <w:proofErr w:type="spellStart"/>
      <w:r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Ubaydli</w:t>
      </w:r>
      <w:proofErr w:type="spellEnd"/>
      <w:r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. University of Chicago</w:t>
      </w:r>
      <w:r w:rsidR="00F869BA" w:rsidRPr="00317E8B">
        <w:rPr>
          <w:rFonts w:asciiTheme="minorHAnsi" w:hAnsiTheme="minorHAnsi" w:cstheme="minorHAnsi"/>
          <w:color w:val="595959" w:themeColor="text1" w:themeTint="A6"/>
          <w:sz w:val="20"/>
          <w:szCs w:val="20"/>
        </w:rPr>
        <w:t>.</w:t>
      </w:r>
    </w:p>
    <w:p w14:paraId="06608341" w14:textId="77777777" w:rsidR="00F869BA" w:rsidRDefault="00F869BA" w:rsidP="00685493">
      <w:pPr>
        <w:pStyle w:val="Heading1"/>
        <w:jc w:val="both"/>
        <w:rPr>
          <w:rFonts w:asciiTheme="minorHAnsi" w:hAnsiTheme="minorHAnsi" w:cstheme="minorHAnsi"/>
        </w:rPr>
      </w:pPr>
    </w:p>
    <w:p w14:paraId="68AE89B7" w14:textId="1729415B" w:rsidR="00251FA2" w:rsidRPr="003B19FB" w:rsidRDefault="008A36AE" w:rsidP="00685493">
      <w:pPr>
        <w:pStyle w:val="Heading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</w:t>
      </w:r>
      <w:r w:rsidR="00E30711">
        <w:rPr>
          <w:rFonts w:asciiTheme="minorHAnsi" w:hAnsiTheme="minorHAnsi" w:cstheme="minorHAnsi"/>
        </w:rPr>
        <w:t xml:space="preserve"> </w:t>
      </w:r>
      <w:r w:rsidR="00F869BA">
        <w:rPr>
          <w:rFonts w:asciiTheme="minorHAnsi" w:hAnsiTheme="minorHAnsi" w:cstheme="minorHAnsi"/>
        </w:rPr>
        <w:t>P</w:t>
      </w:r>
      <w:r w:rsidR="00E30711">
        <w:rPr>
          <w:rFonts w:asciiTheme="minorHAnsi" w:hAnsiTheme="minorHAnsi" w:cstheme="minorHAnsi"/>
        </w:rPr>
        <w:t>osition</w:t>
      </w:r>
      <w:r w:rsidR="008B3F7F">
        <w:rPr>
          <w:rFonts w:asciiTheme="minorHAnsi" w:hAnsiTheme="minorHAnsi" w:cstheme="minorHAnsi"/>
        </w:rPr>
        <w:t>s</w:t>
      </w:r>
    </w:p>
    <w:p w14:paraId="2CA98B19" w14:textId="77777777" w:rsidR="00DD42DE" w:rsidRPr="00747233" w:rsidRDefault="00DD42DE" w:rsidP="00685493">
      <w:pPr>
        <w:tabs>
          <w:tab w:val="right" w:pos="8640"/>
        </w:tabs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30BAE9C7" w14:textId="22F327FC" w:rsidR="002C2FA9" w:rsidRDefault="002C2FA9" w:rsidP="007C5C92">
      <w:pPr>
        <w:tabs>
          <w:tab w:val="right" w:pos="8640"/>
        </w:tabs>
        <w:jc w:val="both"/>
      </w:pPr>
      <w:r w:rsidRPr="007C5C92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>4</w:t>
      </w:r>
      <w:r w:rsidRPr="007C5C92">
        <w:rPr>
          <w:rFonts w:asciiTheme="minorHAnsi" w:hAnsiTheme="minorHAnsi" w:cstheme="minorHAnsi"/>
          <w:b/>
        </w:rPr>
        <w:t xml:space="preserve">  </w:t>
      </w:r>
      <w:r w:rsidRPr="007C5C92">
        <w:rPr>
          <w:rFonts w:asciiTheme="minorHAnsi" w:hAnsiTheme="minorHAnsi" w:cstheme="minorHAnsi"/>
          <w:bCs/>
        </w:rPr>
        <w:t xml:space="preserve">  </w:t>
      </w:r>
      <w:r w:rsidR="001846FF">
        <w:t xml:space="preserve">Research Assistant at the Messages, Identity, and Inclusion in Education Lab at the </w:t>
      </w:r>
      <w:r w:rsidR="001846FF" w:rsidRPr="001846FF">
        <w:rPr>
          <w:color w:val="FFFFFF" w:themeColor="background1"/>
        </w:rPr>
        <w:t>-----------</w:t>
      </w:r>
      <w:r w:rsidR="001846FF">
        <w:t xml:space="preserve"> University of Chicago</w:t>
      </w:r>
    </w:p>
    <w:p w14:paraId="11A2F1F6" w14:textId="77777777" w:rsidR="001846FF" w:rsidRDefault="001846FF" w:rsidP="007C5C92">
      <w:pPr>
        <w:tabs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0565EB14" w14:textId="3BDDCA4F" w:rsidR="007C5C92" w:rsidRPr="007C5C92" w:rsidRDefault="007C5C92" w:rsidP="007C5C92">
      <w:pPr>
        <w:tabs>
          <w:tab w:val="right" w:pos="8640"/>
        </w:tabs>
        <w:jc w:val="both"/>
        <w:rPr>
          <w:rFonts w:asciiTheme="minorHAnsi" w:hAnsiTheme="minorHAnsi" w:cstheme="minorHAnsi"/>
          <w:bCs/>
        </w:rPr>
      </w:pPr>
      <w:r w:rsidRPr="007C5C92">
        <w:rPr>
          <w:rFonts w:asciiTheme="minorHAnsi" w:hAnsiTheme="minorHAnsi" w:cstheme="minorHAnsi"/>
          <w:b/>
        </w:rPr>
        <w:t xml:space="preserve">2023  </w:t>
      </w:r>
      <w:r w:rsidRPr="007C5C92">
        <w:rPr>
          <w:rFonts w:asciiTheme="minorHAnsi" w:hAnsiTheme="minorHAnsi" w:cstheme="minorHAnsi"/>
          <w:bCs/>
        </w:rPr>
        <w:t xml:space="preserve">  </w:t>
      </w:r>
      <w:r w:rsidR="006D4E8F">
        <w:t>Consulting Services for the Socio-Territorial Research Center</w:t>
      </w:r>
    </w:p>
    <w:p w14:paraId="5F2C3C96" w14:textId="193FF52D" w:rsidR="007C5C92" w:rsidRPr="005B3882" w:rsidRDefault="007C5C92" w:rsidP="00685493">
      <w:pPr>
        <w:pStyle w:val="ListParagraph"/>
        <w:numPr>
          <w:ilvl w:val="0"/>
          <w:numId w:val="20"/>
        </w:numPr>
        <w:tabs>
          <w:tab w:val="right" w:pos="8640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 w:rsidRPr="005B3882">
        <w:rPr>
          <w:rFonts w:asciiTheme="minorHAnsi" w:hAnsiTheme="minorHAnsi" w:cstheme="minorHAnsi"/>
          <w:bCs/>
          <w:sz w:val="20"/>
          <w:szCs w:val="20"/>
        </w:rPr>
        <w:t xml:space="preserve">Impact </w:t>
      </w:r>
      <w:r w:rsidR="00F869BA" w:rsidRPr="005B3882">
        <w:rPr>
          <w:rFonts w:asciiTheme="minorHAnsi" w:hAnsiTheme="minorHAnsi" w:cstheme="minorHAnsi"/>
          <w:bCs/>
          <w:sz w:val="20"/>
          <w:szCs w:val="20"/>
        </w:rPr>
        <w:t>e</w:t>
      </w:r>
      <w:r w:rsidRPr="005B3882">
        <w:rPr>
          <w:rFonts w:asciiTheme="minorHAnsi" w:hAnsiTheme="minorHAnsi" w:cstheme="minorHAnsi"/>
          <w:bCs/>
          <w:sz w:val="20"/>
          <w:szCs w:val="20"/>
        </w:rPr>
        <w:t>valuation of three electrification projects</w:t>
      </w:r>
    </w:p>
    <w:p w14:paraId="52771483" w14:textId="77777777" w:rsidR="007C5C92" w:rsidRDefault="007C5C92" w:rsidP="007C5C92">
      <w:pPr>
        <w:tabs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29614639" w14:textId="55BD190E" w:rsidR="00DD42DE" w:rsidRPr="007C5C92" w:rsidRDefault="007C5C92" w:rsidP="007C5C92">
      <w:pPr>
        <w:tabs>
          <w:tab w:val="right" w:pos="8640"/>
        </w:tabs>
        <w:jc w:val="both"/>
        <w:rPr>
          <w:rFonts w:asciiTheme="minorHAnsi" w:hAnsiTheme="minorHAnsi" w:cstheme="minorHAnsi"/>
          <w:bCs/>
        </w:rPr>
      </w:pPr>
      <w:r w:rsidRPr="007C5C92">
        <w:rPr>
          <w:rFonts w:asciiTheme="minorHAnsi" w:hAnsiTheme="minorHAnsi" w:cstheme="minorHAnsi"/>
          <w:b/>
        </w:rPr>
        <w:t>2023</w:t>
      </w:r>
      <w:r w:rsidR="00DD42DE" w:rsidRPr="007C5C92">
        <w:rPr>
          <w:rFonts w:asciiTheme="minorHAnsi" w:hAnsiTheme="minorHAnsi" w:cstheme="minorHAnsi"/>
          <w:b/>
        </w:rPr>
        <w:t xml:space="preserve">  </w:t>
      </w:r>
      <w:r w:rsidR="00DD42DE" w:rsidRPr="007C5C92">
        <w:rPr>
          <w:rFonts w:asciiTheme="minorHAnsi" w:hAnsiTheme="minorHAnsi" w:cstheme="minorHAnsi"/>
          <w:bCs/>
        </w:rPr>
        <w:t xml:space="preserve">  Research Assistant, Alejandra Abufhele &amp; Luis Herskovic</w:t>
      </w:r>
    </w:p>
    <w:p w14:paraId="1C8E134A" w14:textId="3090E4CB" w:rsidR="00685493" w:rsidRDefault="00DD42DE" w:rsidP="00DD42DE">
      <w:pPr>
        <w:pStyle w:val="ListParagraph"/>
        <w:numPr>
          <w:ilvl w:val="0"/>
          <w:numId w:val="20"/>
        </w:numPr>
        <w:tabs>
          <w:tab w:val="right" w:pos="8640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 w:rsidRPr="005B3882">
        <w:rPr>
          <w:rFonts w:asciiTheme="minorHAnsi" w:hAnsiTheme="minorHAnsi" w:cstheme="minorHAnsi"/>
          <w:bCs/>
          <w:sz w:val="20"/>
          <w:szCs w:val="20"/>
        </w:rPr>
        <w:t>Project of Migration and Educational Outcomes</w:t>
      </w:r>
    </w:p>
    <w:p w14:paraId="4A53DCB3" w14:textId="77777777" w:rsidR="008A36AE" w:rsidRDefault="008A36AE" w:rsidP="008A36AE">
      <w:pPr>
        <w:pStyle w:val="ListParagraph"/>
        <w:tabs>
          <w:tab w:val="right" w:pos="8640"/>
        </w:tabs>
        <w:ind w:left="1080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6131500" w14:textId="77777777" w:rsidR="008A36AE" w:rsidRPr="003B19FB" w:rsidRDefault="008A36AE" w:rsidP="008A36AE">
      <w:pPr>
        <w:tabs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2022   </w:t>
      </w:r>
      <w:r w:rsidRPr="007B57A2">
        <w:rPr>
          <w:rFonts w:asciiTheme="minorHAnsi" w:hAnsiTheme="minorHAnsi" w:cstheme="minorHAnsi"/>
          <w:bCs/>
        </w:rPr>
        <w:t xml:space="preserve">Coordinator of </w:t>
      </w:r>
      <w:r>
        <w:rPr>
          <w:rFonts w:asciiTheme="minorHAnsi" w:hAnsiTheme="minorHAnsi" w:cstheme="minorHAnsi"/>
          <w:bCs/>
        </w:rPr>
        <w:t xml:space="preserve">Quantitative </w:t>
      </w:r>
      <w:r w:rsidRPr="007B57A2">
        <w:rPr>
          <w:rFonts w:asciiTheme="minorHAnsi" w:hAnsiTheme="minorHAnsi" w:cstheme="minorHAnsi"/>
          <w:bCs/>
        </w:rPr>
        <w:t>Research and Innovation, Techo</w:t>
      </w:r>
      <w:r>
        <w:rPr>
          <w:rFonts w:asciiTheme="minorHAnsi" w:hAnsiTheme="minorHAnsi" w:cstheme="minorHAnsi"/>
          <w:bCs/>
        </w:rPr>
        <w:t xml:space="preserve"> </w:t>
      </w:r>
      <w:r w:rsidRPr="007B57A2">
        <w:rPr>
          <w:rFonts w:asciiTheme="minorHAnsi" w:hAnsiTheme="minorHAnsi" w:cstheme="minorHAnsi"/>
          <w:bCs/>
        </w:rPr>
        <w:t>Chile - Center of Socio</w:t>
      </w:r>
      <w:r>
        <w:rPr>
          <w:rFonts w:asciiTheme="minorHAnsi" w:hAnsiTheme="minorHAnsi" w:cstheme="minorHAnsi"/>
          <w:bCs/>
        </w:rPr>
        <w:t xml:space="preserve">-,   </w:t>
      </w:r>
      <w:proofErr w:type="gramStart"/>
      <w:r>
        <w:rPr>
          <w:rFonts w:asciiTheme="minorHAnsi" w:hAnsiTheme="minorHAnsi" w:cstheme="minorHAnsi"/>
          <w:bCs/>
        </w:rPr>
        <w:t xml:space="preserve">  </w:t>
      </w:r>
      <w:r w:rsidRPr="00CB0761">
        <w:rPr>
          <w:rFonts w:asciiTheme="minorHAnsi" w:hAnsiTheme="minorHAnsi" w:cstheme="minorHAnsi"/>
          <w:bCs/>
          <w:color w:val="FFFFFF" w:themeColor="background1"/>
        </w:rPr>
        <w:t>.</w:t>
      </w:r>
      <w:proofErr w:type="gramEnd"/>
      <w:r w:rsidRPr="00CB0761">
        <w:rPr>
          <w:rFonts w:asciiTheme="minorHAnsi" w:hAnsiTheme="minorHAnsi" w:cstheme="minorHAnsi"/>
          <w:bCs/>
          <w:color w:val="FFFFFF" w:themeColor="background1"/>
        </w:rPr>
        <w:t xml:space="preserve">, </w:t>
      </w:r>
      <w:r>
        <w:rPr>
          <w:rFonts w:asciiTheme="minorHAnsi" w:hAnsiTheme="minorHAnsi" w:cstheme="minorHAnsi"/>
          <w:bCs/>
        </w:rPr>
        <w:t xml:space="preserve">        </w:t>
      </w:r>
      <w:r w:rsidRPr="007B57A2">
        <w:rPr>
          <w:rFonts w:asciiTheme="minorHAnsi" w:hAnsiTheme="minorHAnsi" w:cstheme="minorHAnsi"/>
          <w:bCs/>
        </w:rPr>
        <w:t>territorial</w:t>
      </w:r>
      <w:r>
        <w:rPr>
          <w:rFonts w:asciiTheme="minorHAnsi" w:hAnsiTheme="minorHAnsi" w:cstheme="minorHAnsi"/>
          <w:bCs/>
        </w:rPr>
        <w:t xml:space="preserve"> </w:t>
      </w:r>
      <w:r w:rsidRPr="007B57A2">
        <w:rPr>
          <w:rFonts w:asciiTheme="minorHAnsi" w:hAnsiTheme="minorHAnsi" w:cstheme="minorHAnsi"/>
          <w:bCs/>
        </w:rPr>
        <w:t>Research</w:t>
      </w:r>
      <w:r w:rsidRPr="003B19FB">
        <w:rPr>
          <w:rFonts w:asciiTheme="minorHAnsi" w:hAnsiTheme="minorHAnsi" w:cstheme="minorHAnsi"/>
        </w:rPr>
        <w:tab/>
      </w:r>
    </w:p>
    <w:p w14:paraId="5519930A" w14:textId="77777777" w:rsidR="008A36AE" w:rsidRPr="005B3882" w:rsidRDefault="008A36AE" w:rsidP="008A36A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Generation of quantitative research that contributed to the creation of urban public policies</w:t>
      </w:r>
    </w:p>
    <w:p w14:paraId="512AD201" w14:textId="77777777" w:rsidR="008A36AE" w:rsidRPr="005B3882" w:rsidRDefault="008A36AE" w:rsidP="008A36A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Data collection in informal housing settlements</w:t>
      </w:r>
    </w:p>
    <w:p w14:paraId="72C7555D" w14:textId="77777777" w:rsidR="008A36AE" w:rsidRPr="005B3882" w:rsidRDefault="008A36AE" w:rsidP="008A36A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Coordination of projects with external entities</w:t>
      </w:r>
    </w:p>
    <w:p w14:paraId="6422CB4B" w14:textId="77777777" w:rsidR="008A36AE" w:rsidRDefault="008A36AE" w:rsidP="008A36A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Spokesperson to press and public affairs</w:t>
      </w:r>
    </w:p>
    <w:p w14:paraId="7524B5E6" w14:textId="77777777" w:rsidR="008A36AE" w:rsidRDefault="008A36AE" w:rsidP="008A36AE">
      <w:pPr>
        <w:pStyle w:val="ListParagraph"/>
        <w:ind w:left="1080"/>
        <w:jc w:val="both"/>
        <w:rPr>
          <w:rFonts w:asciiTheme="minorHAnsi" w:hAnsiTheme="minorHAnsi" w:cstheme="minorHAnsi"/>
          <w:sz w:val="20"/>
          <w:szCs w:val="20"/>
        </w:rPr>
      </w:pPr>
    </w:p>
    <w:p w14:paraId="6233854E" w14:textId="77777777" w:rsidR="008A36AE" w:rsidRPr="007B57A2" w:rsidRDefault="008A36AE" w:rsidP="008A36AE">
      <w:pPr>
        <w:tabs>
          <w:tab w:val="right" w:pos="8640"/>
        </w:tabs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2021    </w:t>
      </w:r>
      <w:r w:rsidRPr="007B57A2">
        <w:rPr>
          <w:rFonts w:asciiTheme="minorHAnsi" w:hAnsiTheme="minorHAnsi" w:cstheme="minorHAnsi"/>
          <w:bCs/>
        </w:rPr>
        <w:t xml:space="preserve">Research Intern, Center of Public Research </w:t>
      </w:r>
      <w:r>
        <w:rPr>
          <w:rFonts w:asciiTheme="minorHAnsi" w:hAnsiTheme="minorHAnsi" w:cstheme="minorHAnsi"/>
          <w:bCs/>
        </w:rPr>
        <w:t>(</w:t>
      </w:r>
      <w:r w:rsidRPr="00DA34AE">
        <w:rPr>
          <w:rFonts w:asciiTheme="minorHAnsi" w:hAnsiTheme="minorHAnsi" w:cstheme="minorHAnsi"/>
          <w:bCs/>
          <w:i/>
          <w:iCs/>
        </w:rPr>
        <w:t>CEP</w:t>
      </w:r>
      <w:r>
        <w:rPr>
          <w:rFonts w:asciiTheme="minorHAnsi" w:hAnsiTheme="minorHAnsi" w:cstheme="minorHAnsi"/>
          <w:bCs/>
        </w:rPr>
        <w:t>)</w:t>
      </w:r>
    </w:p>
    <w:p w14:paraId="6D8DFB8B" w14:textId="77777777" w:rsidR="008A36AE" w:rsidRPr="005B3882" w:rsidRDefault="008A36AE" w:rsidP="008A36AE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Review and correction of CEP survey graphs and information</w:t>
      </w:r>
    </w:p>
    <w:p w14:paraId="7AF7E726" w14:textId="77777777" w:rsidR="008A36AE" w:rsidRPr="005B3882" w:rsidRDefault="008A36AE" w:rsidP="008A36AE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Descriptive analysis of data on a mental health research project</w:t>
      </w:r>
    </w:p>
    <w:p w14:paraId="136B8CFA" w14:textId="77777777" w:rsidR="008A36AE" w:rsidRPr="005B3882" w:rsidRDefault="008A36AE" w:rsidP="008A36AE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Search, review, and selection of literature</w:t>
      </w:r>
    </w:p>
    <w:p w14:paraId="200C0327" w14:textId="77777777" w:rsidR="008A36AE" w:rsidRDefault="008A36AE" w:rsidP="008A36AE">
      <w:pPr>
        <w:pStyle w:val="ListParagraph"/>
        <w:ind w:left="1080"/>
        <w:jc w:val="both"/>
        <w:rPr>
          <w:rFonts w:asciiTheme="minorHAnsi" w:hAnsiTheme="minorHAnsi" w:cstheme="minorHAnsi"/>
        </w:rPr>
      </w:pPr>
    </w:p>
    <w:p w14:paraId="07E1A8B7" w14:textId="77777777" w:rsidR="008A36AE" w:rsidRDefault="008A36AE" w:rsidP="008A36AE">
      <w:pPr>
        <w:jc w:val="both"/>
        <w:rPr>
          <w:rFonts w:asciiTheme="minorHAnsi" w:hAnsiTheme="minorHAnsi" w:cstheme="minorHAnsi"/>
        </w:rPr>
      </w:pPr>
      <w:r w:rsidRPr="007F3CAF">
        <w:rPr>
          <w:rFonts w:asciiTheme="minorHAnsi" w:hAnsiTheme="minorHAnsi" w:cstheme="minorHAnsi"/>
          <w:b/>
          <w:bCs/>
        </w:rPr>
        <w:t>2021</w:t>
      </w:r>
      <w:r>
        <w:rPr>
          <w:rFonts w:asciiTheme="minorHAnsi" w:hAnsiTheme="minorHAnsi" w:cstheme="minorHAnsi"/>
        </w:rPr>
        <w:tab/>
        <w:t xml:space="preserve">Research Assistant, Francisca Rengifo and Andrea Repetto </w:t>
      </w:r>
    </w:p>
    <w:p w14:paraId="77123B23" w14:textId="77777777" w:rsidR="008A36AE" w:rsidRPr="00E318F7" w:rsidRDefault="008A36AE" w:rsidP="008A36AE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Interdisciplinary project that analyzes the results of social policies for families</w:t>
      </w:r>
    </w:p>
    <w:p w14:paraId="11739292" w14:textId="77777777" w:rsidR="008A36AE" w:rsidRPr="005B3882" w:rsidRDefault="008A36AE" w:rsidP="008A36AE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19CAB140" w14:textId="77777777" w:rsidR="008A36AE" w:rsidRDefault="008A36AE" w:rsidP="008A36AE">
      <w:pPr>
        <w:tabs>
          <w:tab w:val="right" w:pos="8640"/>
        </w:tabs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2020    </w:t>
      </w:r>
      <w:r w:rsidRPr="007B57A2">
        <w:rPr>
          <w:rFonts w:asciiTheme="minorHAnsi" w:hAnsiTheme="minorHAnsi" w:cstheme="minorHAnsi"/>
          <w:bCs/>
        </w:rPr>
        <w:t>Research Assistant, Daniel Brieba</w:t>
      </w:r>
      <w:r>
        <w:rPr>
          <w:rFonts w:asciiTheme="minorHAnsi" w:hAnsiTheme="minorHAnsi" w:cstheme="minorHAnsi"/>
          <w:bCs/>
        </w:rPr>
        <w:t xml:space="preserve"> </w:t>
      </w:r>
    </w:p>
    <w:p w14:paraId="0FFE9F4C" w14:textId="77777777" w:rsidR="008A36AE" w:rsidRPr="005B3882" w:rsidRDefault="008A36AE" w:rsidP="008A36AE">
      <w:pPr>
        <w:pStyle w:val="ListParagraph"/>
        <w:numPr>
          <w:ilvl w:val="0"/>
          <w:numId w:val="16"/>
        </w:numPr>
        <w:tabs>
          <w:tab w:val="right" w:pos="8640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 w:rsidRPr="005B3882">
        <w:rPr>
          <w:rFonts w:asciiTheme="minorHAnsi" w:hAnsiTheme="minorHAnsi" w:cstheme="minorHAnsi"/>
          <w:bCs/>
          <w:sz w:val="20"/>
          <w:szCs w:val="20"/>
        </w:rPr>
        <w:t xml:space="preserve">Web-scraping project: </w:t>
      </w:r>
      <w:r w:rsidRPr="005B3882">
        <w:rPr>
          <w:sz w:val="20"/>
          <w:szCs w:val="20"/>
          <w:lang w:val="en"/>
        </w:rPr>
        <w:t>“</w:t>
      </w:r>
      <w:r w:rsidRPr="005B3882">
        <w:rPr>
          <w:rStyle w:val="rynqvb"/>
          <w:sz w:val="20"/>
          <w:szCs w:val="20"/>
          <w:lang w:val="en"/>
        </w:rPr>
        <w:t>Towards the modernization of the Chilean State: Characterizing state capacities based on staffing data”</w:t>
      </w:r>
    </w:p>
    <w:p w14:paraId="3631DF2E" w14:textId="77777777" w:rsidR="008A36AE" w:rsidRDefault="008A36AE" w:rsidP="008A36AE">
      <w:pPr>
        <w:tabs>
          <w:tab w:val="right" w:pos="8640"/>
        </w:tabs>
        <w:jc w:val="both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ab/>
      </w:r>
    </w:p>
    <w:p w14:paraId="324BC6DF" w14:textId="77777777" w:rsidR="008A36AE" w:rsidRDefault="008A36AE" w:rsidP="008A36AE">
      <w:pPr>
        <w:tabs>
          <w:tab w:val="right" w:pos="8640"/>
        </w:tabs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2019    </w:t>
      </w:r>
      <w:r w:rsidRPr="007B57A2">
        <w:rPr>
          <w:rFonts w:asciiTheme="minorHAnsi" w:hAnsiTheme="minorHAnsi" w:cstheme="minorHAnsi"/>
          <w:bCs/>
        </w:rPr>
        <w:t>Research Assistant, Andrea</w:t>
      </w:r>
      <w:r>
        <w:rPr>
          <w:rFonts w:asciiTheme="minorHAnsi" w:hAnsiTheme="minorHAnsi" w:cstheme="minorHAnsi"/>
          <w:bCs/>
        </w:rPr>
        <w:t xml:space="preserve"> Repetto</w:t>
      </w:r>
    </w:p>
    <w:p w14:paraId="78788272" w14:textId="3FA840A2" w:rsidR="008A36AE" w:rsidRPr="008A36AE" w:rsidRDefault="008A36AE" w:rsidP="008A36AE">
      <w:pPr>
        <w:pStyle w:val="ListParagraph"/>
        <w:numPr>
          <w:ilvl w:val="0"/>
          <w:numId w:val="16"/>
        </w:numPr>
        <w:tabs>
          <w:tab w:val="right" w:pos="8640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 w:rsidRPr="005B3882">
        <w:rPr>
          <w:rStyle w:val="rynqvb"/>
          <w:sz w:val="20"/>
          <w:szCs w:val="20"/>
          <w:lang w:val="en"/>
        </w:rPr>
        <w:t>Project that analyzes people's retirement and health savings decisions</w:t>
      </w:r>
    </w:p>
    <w:p w14:paraId="53213A32" w14:textId="77777777" w:rsidR="00DD42DE" w:rsidRDefault="00DD42DE" w:rsidP="00BC021A">
      <w:pPr>
        <w:tabs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5723BC55" w14:textId="13DF5CA9" w:rsidR="008A36AE" w:rsidRPr="003B19FB" w:rsidRDefault="008A36AE" w:rsidP="008A36AE">
      <w:pPr>
        <w:pStyle w:val="Heading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Other Positions</w:t>
      </w:r>
    </w:p>
    <w:p w14:paraId="17634A3D" w14:textId="77777777" w:rsidR="008A36AE" w:rsidRDefault="008A36AE" w:rsidP="00BC021A">
      <w:pPr>
        <w:tabs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36507C77" w14:textId="4A2C1E07" w:rsidR="00A90527" w:rsidRPr="003B19FB" w:rsidRDefault="008B3F7F" w:rsidP="00685493">
      <w:pPr>
        <w:tabs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2022    </w:t>
      </w:r>
      <w:r w:rsidR="000D074B">
        <w:rPr>
          <w:rFonts w:asciiTheme="minorHAnsi" w:hAnsiTheme="minorHAnsi" w:cstheme="minorHAnsi"/>
          <w:bCs/>
        </w:rPr>
        <w:t xml:space="preserve">Academic Coordinator </w:t>
      </w:r>
      <w:r w:rsidR="00FC3433">
        <w:rPr>
          <w:rFonts w:asciiTheme="minorHAnsi" w:hAnsiTheme="minorHAnsi" w:cstheme="minorHAnsi"/>
          <w:bCs/>
        </w:rPr>
        <w:t>School</w:t>
      </w:r>
      <w:r w:rsidRPr="007B57A2">
        <w:rPr>
          <w:rFonts w:asciiTheme="minorHAnsi" w:hAnsiTheme="minorHAnsi" w:cstheme="minorHAnsi"/>
          <w:bCs/>
        </w:rPr>
        <w:t xml:space="preserve"> of Government, University Adolfo Ibáñez</w:t>
      </w:r>
    </w:p>
    <w:p w14:paraId="150F7431" w14:textId="7B8F1DCD" w:rsidR="00A90527" w:rsidRPr="005B3882" w:rsidRDefault="007409B3" w:rsidP="006854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 xml:space="preserve">Coordination of </w:t>
      </w:r>
      <w:proofErr w:type="gramStart"/>
      <w:r w:rsidRPr="005B3882">
        <w:rPr>
          <w:rFonts w:asciiTheme="minorHAnsi" w:hAnsiTheme="minorHAnsi" w:cstheme="minorHAnsi"/>
          <w:sz w:val="20"/>
          <w:szCs w:val="20"/>
        </w:rPr>
        <w:t>Master’s in Economics and Public Policy</w:t>
      </w:r>
      <w:proofErr w:type="gramEnd"/>
    </w:p>
    <w:p w14:paraId="42EBCE4D" w14:textId="7434E082" w:rsidR="007409B3" w:rsidRPr="005B3882" w:rsidRDefault="007409B3" w:rsidP="0068549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>Coordination of PhD in Political Process and Institutions</w:t>
      </w:r>
    </w:p>
    <w:p w14:paraId="5793BCBA" w14:textId="77777777" w:rsidR="00F35478" w:rsidRDefault="00F35478" w:rsidP="00F35478">
      <w:pPr>
        <w:tabs>
          <w:tab w:val="right" w:pos="8640"/>
        </w:tabs>
        <w:jc w:val="both"/>
        <w:rPr>
          <w:rFonts w:asciiTheme="minorHAnsi" w:hAnsiTheme="minorHAnsi" w:cstheme="minorHAnsi"/>
          <w:b/>
        </w:rPr>
      </w:pPr>
    </w:p>
    <w:p w14:paraId="59BC08A1" w14:textId="56F7A8DC" w:rsidR="00F35478" w:rsidRPr="003B19FB" w:rsidRDefault="00F35478" w:rsidP="00F35478">
      <w:pPr>
        <w:tabs>
          <w:tab w:val="right" w:pos="864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2022    </w:t>
      </w:r>
      <w:r>
        <w:rPr>
          <w:rFonts w:asciiTheme="minorHAnsi" w:hAnsiTheme="minorHAnsi" w:cstheme="minorHAnsi"/>
          <w:bCs/>
        </w:rPr>
        <w:t>Academic Coordinator Business School</w:t>
      </w:r>
      <w:r w:rsidRPr="007B57A2">
        <w:rPr>
          <w:rFonts w:asciiTheme="minorHAnsi" w:hAnsiTheme="minorHAnsi" w:cstheme="minorHAnsi"/>
          <w:bCs/>
        </w:rPr>
        <w:t>, University Adolfo Ibáñez</w:t>
      </w:r>
    </w:p>
    <w:p w14:paraId="1DA3F942" w14:textId="3EC70113" w:rsidR="00F35478" w:rsidRPr="005B3882" w:rsidRDefault="00F35478" w:rsidP="00F35478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B3882">
        <w:rPr>
          <w:rFonts w:asciiTheme="minorHAnsi" w:hAnsiTheme="minorHAnsi" w:cstheme="minorHAnsi"/>
          <w:sz w:val="20"/>
          <w:szCs w:val="20"/>
        </w:rPr>
        <w:t xml:space="preserve">Coordination of </w:t>
      </w:r>
      <w:proofErr w:type="gramStart"/>
      <w:r w:rsidRPr="005B3882">
        <w:rPr>
          <w:rFonts w:asciiTheme="minorHAnsi" w:hAnsiTheme="minorHAnsi" w:cstheme="minorHAnsi"/>
          <w:sz w:val="20"/>
          <w:szCs w:val="20"/>
        </w:rPr>
        <w:t>Master</w:t>
      </w:r>
      <w:r w:rsidR="00F869BA" w:rsidRPr="005B3882">
        <w:rPr>
          <w:rFonts w:asciiTheme="minorHAnsi" w:hAnsiTheme="minorHAnsi" w:cstheme="minorHAnsi"/>
          <w:sz w:val="20"/>
          <w:szCs w:val="20"/>
        </w:rPr>
        <w:t>’s</w:t>
      </w:r>
      <w:r w:rsidRPr="005B3882">
        <w:rPr>
          <w:rFonts w:asciiTheme="minorHAnsi" w:hAnsiTheme="minorHAnsi" w:cstheme="minorHAnsi"/>
          <w:sz w:val="20"/>
          <w:szCs w:val="20"/>
        </w:rPr>
        <w:t xml:space="preserve"> in Economics</w:t>
      </w:r>
      <w:proofErr w:type="gramEnd"/>
    </w:p>
    <w:p w14:paraId="0497DC72" w14:textId="77777777" w:rsidR="00667AC7" w:rsidRPr="0061656E" w:rsidRDefault="00667AC7" w:rsidP="008A36AE">
      <w:pPr>
        <w:rPr>
          <w:rFonts w:asciiTheme="minorHAnsi" w:hAnsiTheme="minorHAnsi" w:cstheme="minorHAnsi"/>
        </w:rPr>
      </w:pPr>
    </w:p>
    <w:p w14:paraId="4EA6AD4F" w14:textId="0071DA6A" w:rsidR="001A093B" w:rsidRPr="001A093B" w:rsidRDefault="00251FA2" w:rsidP="001A093B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Teaching Experience</w:t>
      </w:r>
    </w:p>
    <w:p w14:paraId="70ABD598" w14:textId="77777777" w:rsidR="00174652" w:rsidRPr="00747233" w:rsidRDefault="00174652" w:rsidP="00174652">
      <w:pPr>
        <w:rPr>
          <w:sz w:val="8"/>
          <w:szCs w:val="8"/>
        </w:rPr>
      </w:pPr>
    </w:p>
    <w:p w14:paraId="2290AF36" w14:textId="62BB22C2" w:rsidR="008C3553" w:rsidRPr="008C3553" w:rsidRDefault="008C3553" w:rsidP="00FF3E85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2026    </w:t>
      </w:r>
      <w:r>
        <w:rPr>
          <w:rFonts w:asciiTheme="minorHAnsi" w:hAnsiTheme="minorHAnsi" w:cstheme="minorHAnsi"/>
          <w:bCs/>
        </w:rPr>
        <w:t xml:space="preserve">Teacher Assistant, Principles of Microeconomics - </w:t>
      </w:r>
      <w:r w:rsidRPr="007B57A2">
        <w:rPr>
          <w:rFonts w:asciiTheme="minorHAnsi" w:hAnsiTheme="minorHAnsi" w:cstheme="minorHAnsi"/>
          <w:bCs/>
        </w:rPr>
        <w:t xml:space="preserve">University </w:t>
      </w:r>
      <w:r>
        <w:rPr>
          <w:rFonts w:asciiTheme="minorHAnsi" w:hAnsiTheme="minorHAnsi" w:cstheme="minorHAnsi"/>
          <w:bCs/>
        </w:rPr>
        <w:t>of Wisconsin-Madison</w:t>
      </w:r>
    </w:p>
    <w:p w14:paraId="06DC5DE4" w14:textId="3B4A0AE4" w:rsidR="00FF3E85" w:rsidRPr="00EC7498" w:rsidRDefault="00FF3E85" w:rsidP="00FF3E85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2025    </w:t>
      </w:r>
      <w:r>
        <w:rPr>
          <w:rFonts w:asciiTheme="minorHAnsi" w:hAnsiTheme="minorHAnsi" w:cstheme="minorHAnsi"/>
          <w:bCs/>
        </w:rPr>
        <w:t xml:space="preserve">Teacher Assistant, Principles of Microeconomics - </w:t>
      </w:r>
      <w:r w:rsidRPr="007B57A2">
        <w:rPr>
          <w:rFonts w:asciiTheme="minorHAnsi" w:hAnsiTheme="minorHAnsi" w:cstheme="minorHAnsi"/>
          <w:bCs/>
        </w:rPr>
        <w:t xml:space="preserve">University </w:t>
      </w:r>
      <w:r>
        <w:rPr>
          <w:rFonts w:asciiTheme="minorHAnsi" w:hAnsiTheme="minorHAnsi" w:cstheme="minorHAnsi"/>
          <w:bCs/>
        </w:rPr>
        <w:t>of Wisconsin-Madison</w:t>
      </w:r>
    </w:p>
    <w:p w14:paraId="30101F4E" w14:textId="29816750" w:rsidR="00EC7498" w:rsidRPr="00EC7498" w:rsidRDefault="00EC7498" w:rsidP="00B87314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2025    </w:t>
      </w:r>
      <w:r>
        <w:rPr>
          <w:rFonts w:asciiTheme="minorHAnsi" w:hAnsiTheme="minorHAnsi" w:cstheme="minorHAnsi"/>
          <w:bCs/>
        </w:rPr>
        <w:t xml:space="preserve">Teacher Assistant, Behavioral Science for Public Policy - </w:t>
      </w:r>
      <w:r w:rsidRPr="007B57A2">
        <w:rPr>
          <w:rFonts w:asciiTheme="minorHAnsi" w:hAnsiTheme="minorHAnsi" w:cstheme="minorHAnsi"/>
          <w:bCs/>
        </w:rPr>
        <w:t xml:space="preserve">University </w:t>
      </w:r>
      <w:r>
        <w:rPr>
          <w:rFonts w:asciiTheme="minorHAnsi" w:hAnsiTheme="minorHAnsi" w:cstheme="minorHAnsi"/>
          <w:bCs/>
        </w:rPr>
        <w:t>of Chicago</w:t>
      </w:r>
    </w:p>
    <w:p w14:paraId="7B9B6788" w14:textId="067ACCD1" w:rsidR="00B87314" w:rsidRDefault="00B87314" w:rsidP="00B87314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2025    </w:t>
      </w:r>
      <w:r>
        <w:rPr>
          <w:rFonts w:asciiTheme="minorHAnsi" w:hAnsiTheme="minorHAnsi" w:cstheme="minorHAnsi"/>
          <w:bCs/>
        </w:rPr>
        <w:t>Teacher Assistant (Grader),</w:t>
      </w:r>
      <w:r w:rsidR="00EA7E6D">
        <w:rPr>
          <w:rFonts w:asciiTheme="minorHAnsi" w:hAnsiTheme="minorHAnsi" w:cstheme="minorHAnsi"/>
          <w:bCs/>
        </w:rPr>
        <w:t xml:space="preserve"> </w:t>
      </w:r>
      <w:r w:rsidR="00EA7E6D" w:rsidRPr="00EA7E6D">
        <w:rPr>
          <w:rFonts w:asciiTheme="minorHAnsi" w:hAnsiTheme="minorHAnsi" w:cstheme="minorHAnsi"/>
          <w:bCs/>
        </w:rPr>
        <w:t>PhD Advanced Microeconomics for Policy Analysis II</w:t>
      </w:r>
      <w:r w:rsidR="009B326B">
        <w:rPr>
          <w:rFonts w:asciiTheme="minorHAnsi" w:hAnsiTheme="minorHAnsi" w:cstheme="minorHAnsi"/>
          <w:bCs/>
        </w:rPr>
        <w:t xml:space="preserve"> </w:t>
      </w:r>
      <w:proofErr w:type="gramStart"/>
      <w:r>
        <w:rPr>
          <w:rFonts w:asciiTheme="minorHAnsi" w:hAnsiTheme="minorHAnsi" w:cstheme="minorHAnsi"/>
          <w:bCs/>
        </w:rPr>
        <w:t xml:space="preserve">- </w:t>
      </w:r>
      <w:r w:rsidR="009B326B" w:rsidRPr="009B326B">
        <w:rPr>
          <w:rFonts w:asciiTheme="minorHAnsi" w:hAnsiTheme="minorHAnsi" w:cstheme="minorHAnsi"/>
          <w:bCs/>
          <w:color w:val="FFFFFF" w:themeColor="background1"/>
        </w:rPr>
        <w:t>,</w:t>
      </w:r>
      <w:proofErr w:type="gramEnd"/>
      <w:r w:rsidR="009B326B" w:rsidRPr="009B326B">
        <w:rPr>
          <w:rFonts w:asciiTheme="minorHAnsi" w:hAnsiTheme="minorHAnsi" w:cstheme="minorHAnsi"/>
          <w:bCs/>
          <w:color w:val="FFFFFF" w:themeColor="background1"/>
        </w:rPr>
        <w:t xml:space="preserve">   </w:t>
      </w:r>
      <w:proofErr w:type="gramStart"/>
      <w:r w:rsidR="009B326B" w:rsidRPr="009B326B">
        <w:rPr>
          <w:rFonts w:asciiTheme="minorHAnsi" w:hAnsiTheme="minorHAnsi" w:cstheme="minorHAnsi"/>
          <w:bCs/>
          <w:color w:val="FFFFFF" w:themeColor="background1"/>
        </w:rPr>
        <w:t xml:space="preserve">  ,</w:t>
      </w:r>
      <w:proofErr w:type="gramEnd"/>
      <w:r w:rsidR="009B326B" w:rsidRPr="009B326B">
        <w:rPr>
          <w:rFonts w:asciiTheme="minorHAnsi" w:hAnsiTheme="minorHAnsi" w:cstheme="minorHAnsi"/>
          <w:bCs/>
          <w:color w:val="FFFFFF" w:themeColor="background1"/>
        </w:rPr>
        <w:t xml:space="preserve">           </w:t>
      </w:r>
      <w:r w:rsidRPr="007B57A2">
        <w:rPr>
          <w:rFonts w:asciiTheme="minorHAnsi" w:hAnsiTheme="minorHAnsi" w:cstheme="minorHAnsi"/>
          <w:bCs/>
        </w:rPr>
        <w:t xml:space="preserve">University </w:t>
      </w:r>
      <w:r>
        <w:rPr>
          <w:rFonts w:asciiTheme="minorHAnsi" w:hAnsiTheme="minorHAnsi" w:cstheme="minorHAnsi"/>
          <w:bCs/>
        </w:rPr>
        <w:t>of Chicago</w:t>
      </w:r>
    </w:p>
    <w:p w14:paraId="42C0157F" w14:textId="5517BF64" w:rsidR="00B87314" w:rsidRDefault="00B87314" w:rsidP="00B87314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2025    </w:t>
      </w:r>
      <w:r>
        <w:rPr>
          <w:rFonts w:asciiTheme="minorHAnsi" w:hAnsiTheme="minorHAnsi" w:cstheme="minorHAnsi"/>
          <w:bCs/>
        </w:rPr>
        <w:t xml:space="preserve">Teacher Assistant, </w:t>
      </w:r>
      <w:r w:rsidR="00EA7E6D">
        <w:rPr>
          <w:rFonts w:asciiTheme="minorHAnsi" w:hAnsiTheme="minorHAnsi" w:cstheme="minorHAnsi"/>
          <w:bCs/>
        </w:rPr>
        <w:t>Gender and Polic</w:t>
      </w:r>
      <w:r w:rsidR="00BA78CE">
        <w:rPr>
          <w:rFonts w:asciiTheme="minorHAnsi" w:hAnsiTheme="minorHAnsi" w:cstheme="minorHAnsi"/>
          <w:bCs/>
        </w:rPr>
        <w:t>y</w:t>
      </w:r>
      <w:r w:rsidR="00EA7E6D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- </w:t>
      </w:r>
      <w:r w:rsidRPr="007B57A2">
        <w:rPr>
          <w:rFonts w:asciiTheme="minorHAnsi" w:hAnsiTheme="minorHAnsi" w:cstheme="minorHAnsi"/>
          <w:bCs/>
        </w:rPr>
        <w:t xml:space="preserve">University </w:t>
      </w:r>
      <w:r>
        <w:rPr>
          <w:rFonts w:asciiTheme="minorHAnsi" w:hAnsiTheme="minorHAnsi" w:cstheme="minorHAnsi"/>
          <w:bCs/>
        </w:rPr>
        <w:t>of Chicago</w:t>
      </w:r>
    </w:p>
    <w:p w14:paraId="2E36E5DB" w14:textId="1A0235F1" w:rsidR="00ED42C2" w:rsidRDefault="00ED42C2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2022    </w:t>
      </w:r>
      <w:r>
        <w:rPr>
          <w:rFonts w:asciiTheme="minorHAnsi" w:hAnsiTheme="minorHAnsi" w:cstheme="minorHAnsi"/>
          <w:bCs/>
        </w:rPr>
        <w:t xml:space="preserve">Lecturer </w:t>
      </w:r>
      <w:r w:rsidRPr="007B57A2">
        <w:rPr>
          <w:rFonts w:asciiTheme="minorHAnsi" w:hAnsiTheme="minorHAnsi" w:cstheme="minorHAnsi"/>
          <w:bCs/>
        </w:rPr>
        <w:t>of</w:t>
      </w:r>
      <w:r>
        <w:rPr>
          <w:rFonts w:asciiTheme="minorHAnsi" w:hAnsiTheme="minorHAnsi" w:cstheme="minorHAnsi"/>
          <w:bCs/>
        </w:rPr>
        <w:t xml:space="preserve"> M</w:t>
      </w:r>
      <w:r w:rsidRPr="00ED42C2">
        <w:rPr>
          <w:rFonts w:asciiTheme="minorHAnsi" w:hAnsiTheme="minorHAnsi" w:cstheme="minorHAnsi"/>
          <w:bCs/>
        </w:rPr>
        <w:t xml:space="preserve">athematical </w:t>
      </w:r>
      <w:r w:rsidR="00C2495E">
        <w:rPr>
          <w:rFonts w:asciiTheme="minorHAnsi" w:hAnsiTheme="minorHAnsi" w:cstheme="minorHAnsi"/>
          <w:bCs/>
        </w:rPr>
        <w:t>L</w:t>
      </w:r>
      <w:r w:rsidRPr="00ED42C2">
        <w:rPr>
          <w:rFonts w:asciiTheme="minorHAnsi" w:hAnsiTheme="minorHAnsi" w:cstheme="minorHAnsi"/>
          <w:bCs/>
        </w:rPr>
        <w:t xml:space="preserve">eveling for </w:t>
      </w:r>
      <w:r>
        <w:rPr>
          <w:rFonts w:asciiTheme="minorHAnsi" w:hAnsiTheme="minorHAnsi" w:cstheme="minorHAnsi"/>
          <w:bCs/>
        </w:rPr>
        <w:t>P</w:t>
      </w:r>
      <w:r w:rsidRPr="00ED42C2">
        <w:rPr>
          <w:rFonts w:asciiTheme="minorHAnsi" w:hAnsiTheme="minorHAnsi" w:cstheme="minorHAnsi"/>
          <w:bCs/>
        </w:rPr>
        <w:t>sychologists</w:t>
      </w:r>
      <w:r w:rsidR="0054710C">
        <w:rPr>
          <w:rFonts w:asciiTheme="minorHAnsi" w:hAnsiTheme="minorHAnsi" w:cstheme="minorHAnsi"/>
          <w:bCs/>
        </w:rPr>
        <w:t xml:space="preserve"> - </w:t>
      </w:r>
      <w:r w:rsidRPr="007B57A2">
        <w:rPr>
          <w:rFonts w:asciiTheme="minorHAnsi" w:hAnsiTheme="minorHAnsi" w:cstheme="minorHAnsi"/>
          <w:bCs/>
        </w:rPr>
        <w:t>University Adolfo Ibáñez</w:t>
      </w:r>
    </w:p>
    <w:p w14:paraId="07B7B8BD" w14:textId="1DE90C22" w:rsidR="00ED42C2" w:rsidRPr="00ED42C2" w:rsidRDefault="00ED42C2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2022    </w:t>
      </w:r>
      <w:r>
        <w:rPr>
          <w:rFonts w:asciiTheme="minorHAnsi" w:hAnsiTheme="minorHAnsi" w:cstheme="minorHAnsi"/>
          <w:bCs/>
        </w:rPr>
        <w:t>Invited Teacher</w:t>
      </w:r>
      <w:r w:rsidR="0054710C">
        <w:rPr>
          <w:rFonts w:asciiTheme="minorHAnsi" w:hAnsiTheme="minorHAnsi" w:cstheme="minorHAnsi"/>
          <w:bCs/>
        </w:rPr>
        <w:t>,</w:t>
      </w:r>
      <w:r>
        <w:rPr>
          <w:rFonts w:asciiTheme="minorHAnsi" w:hAnsiTheme="minorHAnsi" w:cstheme="minorHAnsi"/>
          <w:bCs/>
        </w:rPr>
        <w:t xml:space="preserve"> Understanding Society</w:t>
      </w:r>
      <w:r w:rsidR="0054710C">
        <w:rPr>
          <w:rFonts w:asciiTheme="minorHAnsi" w:hAnsiTheme="minorHAnsi" w:cstheme="minorHAnsi"/>
          <w:bCs/>
        </w:rPr>
        <w:t xml:space="preserve"> (1 class) -</w:t>
      </w:r>
      <w:r w:rsidRPr="007B57A2">
        <w:rPr>
          <w:rFonts w:asciiTheme="minorHAnsi" w:hAnsiTheme="minorHAnsi" w:cstheme="minorHAnsi"/>
          <w:bCs/>
        </w:rPr>
        <w:t xml:space="preserve"> University Adolfo Ibáñez</w:t>
      </w:r>
    </w:p>
    <w:p w14:paraId="35D53DE2" w14:textId="065E3D62" w:rsidR="00685493" w:rsidRDefault="00685493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2022    </w:t>
      </w:r>
      <w:r w:rsidR="00CA0E64">
        <w:rPr>
          <w:rFonts w:asciiTheme="minorHAnsi" w:hAnsiTheme="minorHAnsi" w:cstheme="minorHAnsi"/>
          <w:bCs/>
        </w:rPr>
        <w:t xml:space="preserve">Lecturer </w:t>
      </w:r>
      <w:r w:rsidRPr="007B57A2">
        <w:rPr>
          <w:rFonts w:asciiTheme="minorHAnsi" w:hAnsiTheme="minorHAnsi" w:cstheme="minorHAnsi"/>
          <w:bCs/>
        </w:rPr>
        <w:t>of Microeconomics II</w:t>
      </w:r>
      <w:r w:rsidR="0054710C">
        <w:rPr>
          <w:rFonts w:asciiTheme="minorHAnsi" w:hAnsiTheme="minorHAnsi" w:cstheme="minorHAnsi"/>
          <w:bCs/>
        </w:rPr>
        <w:t xml:space="preserve"> -</w:t>
      </w:r>
      <w:r w:rsidRPr="007B57A2">
        <w:rPr>
          <w:rFonts w:asciiTheme="minorHAnsi" w:hAnsiTheme="minorHAnsi" w:cstheme="minorHAnsi"/>
          <w:bCs/>
        </w:rPr>
        <w:t xml:space="preserve"> University Adolfo Ibáñez</w:t>
      </w:r>
    </w:p>
    <w:p w14:paraId="2289E5A8" w14:textId="0EB2AFF2" w:rsidR="00740E64" w:rsidRDefault="00740E64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2022    </w:t>
      </w:r>
      <w:r w:rsidR="00B87314">
        <w:rPr>
          <w:rFonts w:asciiTheme="minorHAnsi" w:hAnsiTheme="minorHAnsi" w:cstheme="minorHAnsi"/>
          <w:bCs/>
        </w:rPr>
        <w:t xml:space="preserve">Teacher Assistant, </w:t>
      </w:r>
      <w:r w:rsidR="00E9091B">
        <w:rPr>
          <w:rFonts w:asciiTheme="minorHAnsi" w:hAnsiTheme="minorHAnsi" w:cstheme="minorHAnsi"/>
          <w:bCs/>
        </w:rPr>
        <w:t>Labor Economics</w:t>
      </w:r>
      <w:r w:rsidR="0054710C">
        <w:rPr>
          <w:rFonts w:asciiTheme="minorHAnsi" w:hAnsiTheme="minorHAnsi" w:cstheme="minorHAnsi"/>
          <w:bCs/>
        </w:rPr>
        <w:t xml:space="preserve"> – University Adolfo Ibáñez</w:t>
      </w:r>
    </w:p>
    <w:p w14:paraId="1C84825D" w14:textId="52044741" w:rsidR="00740E64" w:rsidRDefault="00E9091B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2022    </w:t>
      </w:r>
      <w:r w:rsidR="00B87314">
        <w:rPr>
          <w:rFonts w:asciiTheme="minorHAnsi" w:hAnsiTheme="minorHAnsi" w:cstheme="minorHAnsi"/>
          <w:bCs/>
        </w:rPr>
        <w:t>Teacher Assistant</w:t>
      </w:r>
      <w:r w:rsidRPr="007B57A2">
        <w:rPr>
          <w:rFonts w:asciiTheme="minorHAnsi" w:hAnsiTheme="minorHAnsi" w:cstheme="minorHAnsi"/>
          <w:bCs/>
        </w:rPr>
        <w:t>,</w:t>
      </w:r>
      <w:r>
        <w:rPr>
          <w:rFonts w:asciiTheme="minorHAnsi" w:hAnsiTheme="minorHAnsi" w:cstheme="minorHAnsi"/>
          <w:bCs/>
        </w:rPr>
        <w:t xml:space="preserve"> </w:t>
      </w:r>
      <w:r w:rsidR="00F063F5">
        <w:rPr>
          <w:rFonts w:asciiTheme="minorHAnsi" w:hAnsiTheme="minorHAnsi" w:cstheme="minorHAnsi"/>
          <w:bCs/>
        </w:rPr>
        <w:t>Political Theor</w:t>
      </w:r>
      <w:r w:rsidR="0054710C">
        <w:rPr>
          <w:rFonts w:asciiTheme="minorHAnsi" w:hAnsiTheme="minorHAnsi" w:cstheme="minorHAnsi"/>
          <w:bCs/>
        </w:rPr>
        <w:t>y – University Adolfo Ibáñez</w:t>
      </w:r>
    </w:p>
    <w:p w14:paraId="3CE6F07A" w14:textId="53614F5D" w:rsidR="00740E64" w:rsidRDefault="00740E64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2022    </w:t>
      </w:r>
      <w:r w:rsidR="00B87314">
        <w:rPr>
          <w:rFonts w:asciiTheme="minorHAnsi" w:hAnsiTheme="minorHAnsi" w:cstheme="minorHAnsi"/>
          <w:bCs/>
        </w:rPr>
        <w:t>Teacher Assistant</w:t>
      </w:r>
      <w:r w:rsidRPr="007B57A2">
        <w:rPr>
          <w:rFonts w:asciiTheme="minorHAnsi" w:hAnsiTheme="minorHAnsi" w:cstheme="minorHAnsi"/>
          <w:bCs/>
        </w:rPr>
        <w:t>, Introduction to Microeconomics</w:t>
      </w:r>
      <w:r w:rsidR="0054710C">
        <w:rPr>
          <w:rFonts w:asciiTheme="minorHAnsi" w:hAnsiTheme="minorHAnsi" w:cstheme="minorHAnsi"/>
          <w:bCs/>
        </w:rPr>
        <w:t xml:space="preserve"> – University Adolfo Ibáñez</w:t>
      </w:r>
    </w:p>
    <w:p w14:paraId="02A446C7" w14:textId="2F08056F" w:rsidR="00740E64" w:rsidRPr="009937F9" w:rsidRDefault="00740E64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2022    </w:t>
      </w:r>
      <w:r w:rsidR="00B87314">
        <w:rPr>
          <w:rFonts w:asciiTheme="minorHAnsi" w:hAnsiTheme="minorHAnsi" w:cstheme="minorHAnsi"/>
          <w:bCs/>
        </w:rPr>
        <w:t>Teacher Assistant</w:t>
      </w:r>
      <w:r w:rsidRPr="007B57A2">
        <w:rPr>
          <w:rFonts w:asciiTheme="minorHAnsi" w:hAnsiTheme="minorHAnsi" w:cstheme="minorHAnsi"/>
          <w:bCs/>
        </w:rPr>
        <w:t>, Introduction to Public Policy</w:t>
      </w:r>
      <w:r w:rsidR="0054710C">
        <w:rPr>
          <w:rFonts w:asciiTheme="minorHAnsi" w:hAnsiTheme="minorHAnsi" w:cstheme="minorHAnsi"/>
          <w:bCs/>
        </w:rPr>
        <w:t xml:space="preserve"> – University Adolfo Ibáñez</w:t>
      </w:r>
    </w:p>
    <w:p w14:paraId="733BDFAF" w14:textId="67A72784" w:rsidR="00740E64" w:rsidRDefault="00740E64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2022    </w:t>
      </w:r>
      <w:r w:rsidR="00B87314">
        <w:rPr>
          <w:rFonts w:asciiTheme="minorHAnsi" w:hAnsiTheme="minorHAnsi" w:cstheme="minorHAnsi"/>
          <w:bCs/>
        </w:rPr>
        <w:t>Teacher Assistant</w:t>
      </w:r>
      <w:r w:rsidRPr="007B57A2">
        <w:rPr>
          <w:rFonts w:asciiTheme="minorHAnsi" w:hAnsiTheme="minorHAnsi" w:cstheme="minorHAnsi"/>
          <w:bCs/>
        </w:rPr>
        <w:t>, Ethics and Public Policy</w:t>
      </w:r>
      <w:r w:rsidR="0054710C">
        <w:rPr>
          <w:rFonts w:asciiTheme="minorHAnsi" w:hAnsiTheme="minorHAnsi" w:cstheme="minorHAnsi"/>
          <w:bCs/>
        </w:rPr>
        <w:t xml:space="preserve"> – University Adolfo Ibáñez</w:t>
      </w:r>
    </w:p>
    <w:p w14:paraId="0046D70A" w14:textId="353C77CE" w:rsidR="00891F54" w:rsidRDefault="00891F54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 w:rsidRPr="00891F54">
        <w:rPr>
          <w:rFonts w:asciiTheme="minorHAnsi" w:hAnsiTheme="minorHAnsi" w:cstheme="minorHAnsi"/>
          <w:b/>
        </w:rPr>
        <w:t>2021</w:t>
      </w:r>
      <w:r>
        <w:rPr>
          <w:rFonts w:asciiTheme="minorHAnsi" w:hAnsiTheme="minorHAnsi" w:cstheme="minorHAnsi"/>
          <w:bCs/>
        </w:rPr>
        <w:t xml:space="preserve">    </w:t>
      </w:r>
      <w:r w:rsidR="00E44062">
        <w:rPr>
          <w:rFonts w:asciiTheme="minorHAnsi" w:hAnsiTheme="minorHAnsi" w:cstheme="minorHAnsi"/>
          <w:bCs/>
        </w:rPr>
        <w:t xml:space="preserve">Invited </w:t>
      </w:r>
      <w:r>
        <w:rPr>
          <w:rFonts w:asciiTheme="minorHAnsi" w:hAnsiTheme="minorHAnsi" w:cstheme="minorHAnsi"/>
          <w:bCs/>
        </w:rPr>
        <w:t>Teacher, Epistemology (1 class)</w:t>
      </w:r>
      <w:r w:rsidR="0054710C">
        <w:rPr>
          <w:rFonts w:asciiTheme="minorHAnsi" w:hAnsiTheme="minorHAnsi" w:cstheme="minorHAnsi"/>
          <w:bCs/>
        </w:rPr>
        <w:t xml:space="preserve"> – University Adolfo Ibáñez</w:t>
      </w:r>
      <w:r>
        <w:rPr>
          <w:rFonts w:asciiTheme="minorHAnsi" w:hAnsiTheme="minorHAnsi" w:cstheme="minorHAnsi"/>
          <w:bCs/>
        </w:rPr>
        <w:tab/>
      </w:r>
    </w:p>
    <w:p w14:paraId="62D084F6" w14:textId="3463F1D8" w:rsidR="00740E64" w:rsidRPr="007B57A2" w:rsidRDefault="00740E64" w:rsidP="00667AC7">
      <w:pPr>
        <w:tabs>
          <w:tab w:val="right" w:pos="8640"/>
        </w:tabs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</w:rPr>
        <w:t xml:space="preserve">2020    </w:t>
      </w:r>
      <w:r w:rsidR="00B87314">
        <w:rPr>
          <w:rFonts w:asciiTheme="minorHAnsi" w:hAnsiTheme="minorHAnsi" w:cstheme="minorHAnsi"/>
          <w:bCs/>
        </w:rPr>
        <w:t>Teacher Assistant</w:t>
      </w:r>
      <w:r w:rsidRPr="007B57A2">
        <w:rPr>
          <w:rFonts w:asciiTheme="minorHAnsi" w:hAnsiTheme="minorHAnsi" w:cstheme="minorHAnsi"/>
          <w:bCs/>
        </w:rPr>
        <w:t>, Contemporary Liberalism</w:t>
      </w:r>
      <w:r w:rsidR="0054710C">
        <w:rPr>
          <w:rFonts w:asciiTheme="minorHAnsi" w:hAnsiTheme="minorHAnsi" w:cstheme="minorHAnsi"/>
          <w:bCs/>
        </w:rPr>
        <w:t xml:space="preserve"> – University Adolfo Ibáñez</w:t>
      </w:r>
    </w:p>
    <w:p w14:paraId="2EA51CF9" w14:textId="77777777" w:rsidR="00891F54" w:rsidRPr="00B51334" w:rsidRDefault="00891F54" w:rsidP="00B51334">
      <w:pPr>
        <w:rPr>
          <w:rFonts w:asciiTheme="minorHAnsi" w:hAnsiTheme="minorHAnsi" w:cstheme="minorHAnsi"/>
          <w:bCs/>
        </w:rPr>
      </w:pPr>
    </w:p>
    <w:p w14:paraId="6B2AD01A" w14:textId="26273A5E" w:rsidR="00251FA2" w:rsidRPr="003B19FB" w:rsidRDefault="00F869BA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Conference and Seminar Presentations</w:t>
      </w:r>
    </w:p>
    <w:p w14:paraId="1BD402EB" w14:textId="77777777" w:rsidR="003F7D8F" w:rsidRDefault="003F7D8F" w:rsidP="007A5488">
      <w:pPr>
        <w:rPr>
          <w:rFonts w:asciiTheme="minorHAnsi" w:hAnsiTheme="minorHAnsi" w:cstheme="minorHAnsi"/>
          <w:b/>
        </w:rPr>
      </w:pPr>
    </w:p>
    <w:p w14:paraId="7FB75F36" w14:textId="3475874A" w:rsidR="007A5488" w:rsidRPr="00CA79A7" w:rsidRDefault="007A5488" w:rsidP="007A5488">
      <w:pPr>
        <w:rPr>
          <w:rFonts w:asciiTheme="minorHAnsi" w:hAnsiTheme="minorHAnsi" w:cstheme="minorHAnsi"/>
        </w:rPr>
      </w:pPr>
      <w:r w:rsidRPr="00CA79A7">
        <w:rPr>
          <w:rFonts w:asciiTheme="minorHAnsi" w:hAnsiTheme="minorHAnsi" w:cstheme="minorHAnsi"/>
          <w:b/>
        </w:rPr>
        <w:t>202</w:t>
      </w:r>
      <w:r>
        <w:rPr>
          <w:rFonts w:asciiTheme="minorHAnsi" w:hAnsiTheme="minorHAnsi" w:cstheme="minorHAnsi"/>
          <w:b/>
        </w:rPr>
        <w:t>2</w:t>
      </w:r>
      <w:r w:rsidRPr="00CA79A7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 xml:space="preserve">   Symposium Moderator</w:t>
      </w:r>
    </w:p>
    <w:p w14:paraId="2E76AB7C" w14:textId="7B2D515F" w:rsidR="00DC64E7" w:rsidRPr="0071535C" w:rsidRDefault="00DC64E7" w:rsidP="00DC64E7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>School of Government, University Adolfo Ibáñez</w:t>
      </w:r>
    </w:p>
    <w:p w14:paraId="1D5090F8" w14:textId="529DB857" w:rsidR="007A5488" w:rsidRPr="0071535C" w:rsidRDefault="007A5488" w:rsidP="007A5488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>Symposium Title: “Democracy, Governance, and Normativity: Emerging Approaches, Symposium, 2022”</w:t>
      </w:r>
    </w:p>
    <w:p w14:paraId="0B7E19FB" w14:textId="77777777" w:rsidR="007A5488" w:rsidRDefault="007A5488" w:rsidP="00A90527">
      <w:pPr>
        <w:rPr>
          <w:rFonts w:asciiTheme="minorHAnsi" w:hAnsiTheme="minorHAnsi" w:cstheme="minorHAnsi"/>
          <w:b/>
        </w:rPr>
      </w:pPr>
    </w:p>
    <w:p w14:paraId="5FE1F0BE" w14:textId="41483DF8" w:rsidR="00A90527" w:rsidRPr="003B19FB" w:rsidRDefault="00D961D5" w:rsidP="00A9052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2021 </w:t>
      </w:r>
      <w:r w:rsidR="0033605F">
        <w:rPr>
          <w:rFonts w:asciiTheme="minorHAnsi" w:hAnsiTheme="minorHAnsi" w:cstheme="minorHAnsi"/>
          <w:b/>
        </w:rPr>
        <w:t xml:space="preserve">   </w:t>
      </w:r>
      <w:r w:rsidR="00891F54">
        <w:rPr>
          <w:rFonts w:asciiTheme="minorHAnsi" w:hAnsiTheme="minorHAnsi" w:cstheme="minorHAnsi"/>
          <w:b/>
        </w:rPr>
        <w:t>Ph</w:t>
      </w:r>
      <w:r w:rsidR="003C15A4">
        <w:rPr>
          <w:rFonts w:asciiTheme="minorHAnsi" w:hAnsiTheme="minorHAnsi" w:cstheme="minorHAnsi"/>
          <w:b/>
        </w:rPr>
        <w:t>D</w:t>
      </w:r>
      <w:r w:rsidRPr="00D961D5">
        <w:rPr>
          <w:rFonts w:asciiTheme="minorHAnsi" w:hAnsiTheme="minorHAnsi" w:cstheme="minorHAnsi"/>
          <w:b/>
        </w:rPr>
        <w:t xml:space="preserve"> in Political Process and Institutions</w:t>
      </w:r>
      <w:r w:rsidR="00437A7C">
        <w:rPr>
          <w:rFonts w:asciiTheme="minorHAnsi" w:hAnsiTheme="minorHAnsi" w:cstheme="minorHAnsi"/>
          <w:b/>
        </w:rPr>
        <w:t>,</w:t>
      </w:r>
      <w:r w:rsidRPr="00D961D5">
        <w:rPr>
          <w:rFonts w:asciiTheme="minorHAnsi" w:hAnsiTheme="minorHAnsi" w:cstheme="minorHAnsi"/>
          <w:b/>
        </w:rPr>
        <w:t xml:space="preserve"> </w:t>
      </w:r>
      <w:r w:rsidR="00891F54">
        <w:rPr>
          <w:rFonts w:asciiTheme="minorHAnsi" w:hAnsiTheme="minorHAnsi" w:cstheme="minorHAnsi"/>
          <w:b/>
        </w:rPr>
        <w:t>Symposium</w:t>
      </w:r>
      <w:r w:rsidR="0033605F">
        <w:rPr>
          <w:rFonts w:asciiTheme="minorHAnsi" w:hAnsiTheme="minorHAnsi" w:cstheme="minorHAnsi"/>
          <w:b/>
        </w:rPr>
        <w:t>.</w:t>
      </w:r>
    </w:p>
    <w:p w14:paraId="79DD80FC" w14:textId="5A326F63" w:rsidR="00A90527" w:rsidRPr="0071535C" w:rsidRDefault="00FC3433" w:rsidP="00DA34AE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 xml:space="preserve">School </w:t>
      </w:r>
      <w:r w:rsidR="00437A7C" w:rsidRPr="0071535C">
        <w:rPr>
          <w:rFonts w:asciiTheme="minorHAnsi" w:hAnsiTheme="minorHAnsi" w:cstheme="minorHAnsi"/>
          <w:sz w:val="20"/>
          <w:szCs w:val="20"/>
        </w:rPr>
        <w:t xml:space="preserve">of Government, </w:t>
      </w:r>
      <w:r w:rsidR="00D961D5" w:rsidRPr="0071535C">
        <w:rPr>
          <w:rFonts w:asciiTheme="minorHAnsi" w:hAnsiTheme="minorHAnsi" w:cstheme="minorHAnsi"/>
          <w:sz w:val="20"/>
          <w:szCs w:val="20"/>
        </w:rPr>
        <w:t>University Adolfo Ibáñez</w:t>
      </w:r>
    </w:p>
    <w:p w14:paraId="41AA4D31" w14:textId="594905DD" w:rsidR="00A90527" w:rsidRPr="0071535C" w:rsidRDefault="00437A7C" w:rsidP="00DA34AE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>Symposium Title: “Constitutions and Constitutional Moments: Dynamics, Actors and Debates”</w:t>
      </w:r>
    </w:p>
    <w:p w14:paraId="0379FA4A" w14:textId="0439E5A5" w:rsidR="00437A7C" w:rsidRPr="0071535C" w:rsidRDefault="00437A7C" w:rsidP="00DA34AE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 xml:space="preserve">Presentation Title: “Substantially </w:t>
      </w:r>
      <w:r w:rsidR="00F869BA" w:rsidRPr="0071535C">
        <w:rPr>
          <w:rFonts w:asciiTheme="minorHAnsi" w:hAnsiTheme="minorHAnsi" w:cstheme="minorHAnsi"/>
          <w:sz w:val="20"/>
          <w:szCs w:val="20"/>
        </w:rPr>
        <w:t>Similar</w:t>
      </w:r>
      <w:r w:rsidRPr="0071535C">
        <w:rPr>
          <w:rFonts w:asciiTheme="minorHAnsi" w:hAnsiTheme="minorHAnsi" w:cstheme="minorHAnsi"/>
          <w:sz w:val="20"/>
          <w:szCs w:val="20"/>
        </w:rPr>
        <w:t xml:space="preserve">: Disaggregating the </w:t>
      </w:r>
      <w:r w:rsidR="00F869BA" w:rsidRPr="0071535C">
        <w:rPr>
          <w:rFonts w:asciiTheme="minorHAnsi" w:hAnsiTheme="minorHAnsi" w:cstheme="minorHAnsi"/>
          <w:sz w:val="20"/>
          <w:szCs w:val="20"/>
        </w:rPr>
        <w:t xml:space="preserve">Feminist Critique </w:t>
      </w:r>
      <w:r w:rsidRPr="0071535C">
        <w:rPr>
          <w:rFonts w:asciiTheme="minorHAnsi" w:hAnsiTheme="minorHAnsi" w:cstheme="minorHAnsi"/>
          <w:sz w:val="20"/>
          <w:szCs w:val="20"/>
        </w:rPr>
        <w:t xml:space="preserve">of </w:t>
      </w:r>
      <w:r w:rsidR="00F869BA" w:rsidRPr="0071535C">
        <w:rPr>
          <w:rFonts w:asciiTheme="minorHAnsi" w:hAnsiTheme="minorHAnsi" w:cstheme="minorHAnsi"/>
          <w:sz w:val="20"/>
          <w:szCs w:val="20"/>
        </w:rPr>
        <w:t>S</w:t>
      </w:r>
      <w:r w:rsidRPr="0071535C">
        <w:rPr>
          <w:rFonts w:asciiTheme="minorHAnsi" w:hAnsiTheme="minorHAnsi" w:cstheme="minorHAnsi"/>
          <w:sz w:val="20"/>
          <w:szCs w:val="20"/>
        </w:rPr>
        <w:t xml:space="preserve">cience and </w:t>
      </w:r>
      <w:r w:rsidR="00F869BA" w:rsidRPr="0071535C">
        <w:rPr>
          <w:rFonts w:asciiTheme="minorHAnsi" w:hAnsiTheme="minorHAnsi" w:cstheme="minorHAnsi"/>
          <w:sz w:val="20"/>
          <w:szCs w:val="20"/>
        </w:rPr>
        <w:t>Liberalism</w:t>
      </w:r>
      <w:r w:rsidRPr="0071535C">
        <w:rPr>
          <w:rFonts w:asciiTheme="minorHAnsi" w:hAnsiTheme="minorHAnsi" w:cstheme="minorHAnsi"/>
          <w:sz w:val="20"/>
          <w:szCs w:val="20"/>
        </w:rPr>
        <w:t>”</w:t>
      </w:r>
    </w:p>
    <w:p w14:paraId="3D601E34" w14:textId="77777777" w:rsidR="00A90527" w:rsidRPr="00437A7C" w:rsidRDefault="00A90527" w:rsidP="00A90527">
      <w:pPr>
        <w:rPr>
          <w:rFonts w:asciiTheme="minorHAnsi" w:hAnsiTheme="minorHAnsi" w:cstheme="minorHAnsi"/>
        </w:rPr>
      </w:pPr>
    </w:p>
    <w:p w14:paraId="2B737CB8" w14:textId="5F6D3212" w:rsidR="00A90527" w:rsidRPr="00CA79A7" w:rsidRDefault="00D961D5" w:rsidP="00A90527">
      <w:pPr>
        <w:rPr>
          <w:rFonts w:asciiTheme="minorHAnsi" w:hAnsiTheme="minorHAnsi" w:cstheme="minorHAnsi"/>
        </w:rPr>
      </w:pPr>
      <w:r w:rsidRPr="00CA79A7">
        <w:rPr>
          <w:rFonts w:asciiTheme="minorHAnsi" w:hAnsiTheme="minorHAnsi" w:cstheme="minorHAnsi"/>
          <w:b/>
        </w:rPr>
        <w:t xml:space="preserve">2020 </w:t>
      </w:r>
      <w:r w:rsidR="0033605F">
        <w:rPr>
          <w:rFonts w:asciiTheme="minorHAnsi" w:hAnsiTheme="minorHAnsi" w:cstheme="minorHAnsi"/>
          <w:b/>
        </w:rPr>
        <w:t xml:space="preserve">   </w:t>
      </w:r>
      <w:r w:rsidR="00F869BA">
        <w:rPr>
          <w:rFonts w:asciiTheme="minorHAnsi" w:hAnsiTheme="minorHAnsi" w:cstheme="minorHAnsi"/>
          <w:b/>
        </w:rPr>
        <w:t xml:space="preserve">Seminar: </w:t>
      </w:r>
      <w:r w:rsidR="004E01FB">
        <w:rPr>
          <w:rFonts w:asciiTheme="minorHAnsi" w:hAnsiTheme="minorHAnsi" w:cstheme="minorHAnsi"/>
          <w:b/>
        </w:rPr>
        <w:t>“</w:t>
      </w:r>
      <w:r w:rsidR="004E01FB" w:rsidRPr="00CA79A7">
        <w:rPr>
          <w:rFonts w:asciiTheme="minorHAnsi" w:hAnsiTheme="minorHAnsi" w:cstheme="minorHAnsi"/>
          <w:b/>
        </w:rPr>
        <w:t xml:space="preserve">Gender </w:t>
      </w:r>
      <w:r w:rsidR="004E01FB">
        <w:rPr>
          <w:rFonts w:asciiTheme="minorHAnsi" w:hAnsiTheme="minorHAnsi" w:cstheme="minorHAnsi"/>
          <w:b/>
        </w:rPr>
        <w:t xml:space="preserve">Labor </w:t>
      </w:r>
      <w:r w:rsidR="004E01FB" w:rsidRPr="00CA79A7">
        <w:rPr>
          <w:rFonts w:asciiTheme="minorHAnsi" w:hAnsiTheme="minorHAnsi" w:cstheme="minorHAnsi"/>
          <w:b/>
        </w:rPr>
        <w:t>Gap</w:t>
      </w:r>
      <w:r w:rsidR="004E01FB">
        <w:rPr>
          <w:rFonts w:asciiTheme="minorHAnsi" w:hAnsiTheme="minorHAnsi" w:cstheme="minorHAnsi"/>
          <w:b/>
        </w:rPr>
        <w:t>s”</w:t>
      </w:r>
    </w:p>
    <w:p w14:paraId="088471CB" w14:textId="487575FF" w:rsidR="00A90527" w:rsidRPr="0071535C" w:rsidRDefault="00D961D5" w:rsidP="00DA34AE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>University of Talca</w:t>
      </w:r>
    </w:p>
    <w:p w14:paraId="11D4BB7A" w14:textId="29E6D2E4" w:rsidR="00CA79A7" w:rsidRPr="0071535C" w:rsidRDefault="00CA79A7" w:rsidP="00DA34AE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>Presentation Title: “Gender Gap in the Public Sector”</w:t>
      </w:r>
    </w:p>
    <w:p w14:paraId="5C0E2F25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27337356" w14:textId="204DC1C0" w:rsidR="00A90527" w:rsidRPr="003B19FB" w:rsidRDefault="00D961D5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2020</w:t>
      </w:r>
      <w:r w:rsidR="00CA79A7">
        <w:rPr>
          <w:rFonts w:asciiTheme="minorHAnsi" w:hAnsiTheme="minorHAnsi" w:cstheme="minorHAnsi"/>
          <w:b/>
        </w:rPr>
        <w:t xml:space="preserve"> </w:t>
      </w:r>
      <w:r w:rsidR="0033605F">
        <w:rPr>
          <w:rFonts w:asciiTheme="minorHAnsi" w:hAnsiTheme="minorHAnsi" w:cstheme="minorHAnsi"/>
          <w:b/>
        </w:rPr>
        <w:t xml:space="preserve">   </w:t>
      </w:r>
      <w:r w:rsidR="00F869BA">
        <w:rPr>
          <w:rFonts w:asciiTheme="minorHAnsi" w:hAnsiTheme="minorHAnsi" w:cstheme="minorHAnsi"/>
          <w:b/>
        </w:rPr>
        <w:t xml:space="preserve">Seminar: </w:t>
      </w:r>
      <w:r w:rsidR="00CA79A7">
        <w:rPr>
          <w:rFonts w:asciiTheme="minorHAnsi" w:hAnsiTheme="minorHAnsi" w:cstheme="minorHAnsi"/>
          <w:b/>
        </w:rPr>
        <w:t xml:space="preserve">“Training </w:t>
      </w:r>
      <w:r w:rsidR="00F869BA">
        <w:rPr>
          <w:rFonts w:asciiTheme="minorHAnsi" w:hAnsiTheme="minorHAnsi" w:cstheme="minorHAnsi"/>
          <w:b/>
        </w:rPr>
        <w:t xml:space="preserve">Students </w:t>
      </w:r>
      <w:r w:rsidR="00CA79A7">
        <w:rPr>
          <w:rFonts w:asciiTheme="minorHAnsi" w:hAnsiTheme="minorHAnsi" w:cstheme="minorHAnsi"/>
          <w:b/>
        </w:rPr>
        <w:t xml:space="preserve">for </w:t>
      </w:r>
      <w:r w:rsidR="00F869BA">
        <w:rPr>
          <w:rFonts w:asciiTheme="minorHAnsi" w:hAnsiTheme="minorHAnsi" w:cstheme="minorHAnsi"/>
          <w:b/>
        </w:rPr>
        <w:t>Research</w:t>
      </w:r>
      <w:r w:rsidR="00CA79A7">
        <w:rPr>
          <w:rFonts w:asciiTheme="minorHAnsi" w:hAnsiTheme="minorHAnsi" w:cstheme="minorHAnsi"/>
          <w:b/>
        </w:rPr>
        <w:t>”</w:t>
      </w:r>
    </w:p>
    <w:p w14:paraId="79D227B2" w14:textId="0D0CA488" w:rsidR="00251FA2" w:rsidRPr="0071535C" w:rsidRDefault="00F869BA" w:rsidP="00DA34AE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 xml:space="preserve">University Adolfo Ibáñez </w:t>
      </w:r>
      <w:r w:rsidR="00CA79A7" w:rsidRPr="0071535C">
        <w:rPr>
          <w:rFonts w:asciiTheme="minorHAnsi" w:hAnsiTheme="minorHAnsi" w:cstheme="minorHAnsi"/>
          <w:sz w:val="20"/>
          <w:szCs w:val="20"/>
        </w:rPr>
        <w:t>Business</w:t>
      </w:r>
      <w:r w:rsidR="00FC3433" w:rsidRPr="0071535C">
        <w:rPr>
          <w:rFonts w:asciiTheme="minorHAnsi" w:hAnsiTheme="minorHAnsi" w:cstheme="minorHAnsi"/>
          <w:sz w:val="20"/>
          <w:szCs w:val="20"/>
        </w:rPr>
        <w:t xml:space="preserve"> School</w:t>
      </w:r>
    </w:p>
    <w:p w14:paraId="40D57B99" w14:textId="3FE84DC2" w:rsidR="001A093B" w:rsidRPr="00190A34" w:rsidRDefault="00CA79A7" w:rsidP="00190A34">
      <w:pPr>
        <w:ind w:left="720"/>
        <w:rPr>
          <w:rFonts w:asciiTheme="minorHAnsi" w:hAnsiTheme="minorHAnsi" w:cstheme="minorHAnsi"/>
          <w:sz w:val="20"/>
          <w:szCs w:val="20"/>
        </w:rPr>
      </w:pPr>
      <w:r w:rsidRPr="0071535C">
        <w:rPr>
          <w:rFonts w:asciiTheme="minorHAnsi" w:hAnsiTheme="minorHAnsi" w:cstheme="minorHAnsi"/>
          <w:sz w:val="20"/>
          <w:szCs w:val="20"/>
        </w:rPr>
        <w:t xml:space="preserve">Presentation Title: “Gender </w:t>
      </w:r>
      <w:r w:rsidR="00DE3686" w:rsidRPr="0071535C">
        <w:rPr>
          <w:rFonts w:asciiTheme="minorHAnsi" w:hAnsiTheme="minorHAnsi" w:cstheme="minorHAnsi"/>
          <w:sz w:val="20"/>
          <w:szCs w:val="20"/>
        </w:rPr>
        <w:t xml:space="preserve">Wage </w:t>
      </w:r>
      <w:r w:rsidRPr="0071535C">
        <w:rPr>
          <w:rFonts w:asciiTheme="minorHAnsi" w:hAnsiTheme="minorHAnsi" w:cstheme="minorHAnsi"/>
          <w:sz w:val="20"/>
          <w:szCs w:val="20"/>
        </w:rPr>
        <w:t>Gap in the Public Sector”</w:t>
      </w:r>
    </w:p>
    <w:p w14:paraId="1FA71610" w14:textId="77777777" w:rsidR="001A093B" w:rsidRDefault="001A093B" w:rsidP="00B67CF7">
      <w:pPr>
        <w:rPr>
          <w:rFonts w:asciiTheme="minorHAnsi" w:hAnsiTheme="minorHAnsi" w:cstheme="minorHAnsi"/>
        </w:rPr>
      </w:pPr>
    </w:p>
    <w:p w14:paraId="0E49D300" w14:textId="3E1E5C54" w:rsidR="00251FA2" w:rsidRPr="003B19FB" w:rsidRDefault="00052AAE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Skills</w:t>
      </w:r>
    </w:p>
    <w:p w14:paraId="71A10583" w14:textId="77777777" w:rsidR="00B67CF7" w:rsidRPr="00747233" w:rsidRDefault="00B67CF7" w:rsidP="00052AAE">
      <w:pPr>
        <w:rPr>
          <w:rFonts w:asciiTheme="minorHAnsi" w:hAnsiTheme="minorHAnsi" w:cstheme="minorHAnsi"/>
          <w:sz w:val="8"/>
          <w:szCs w:val="8"/>
        </w:rPr>
      </w:pPr>
    </w:p>
    <w:p w14:paraId="40E57945" w14:textId="77777777" w:rsidR="008A36AE" w:rsidRDefault="00B67CF7" w:rsidP="00B67CF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Programming: </w:t>
      </w:r>
      <w:r w:rsidR="008A36AE">
        <w:rPr>
          <w:rFonts w:asciiTheme="minorHAnsi" w:hAnsiTheme="minorHAnsi" w:cstheme="minorHAnsi"/>
        </w:rPr>
        <w:t>Advance programming in R, LaTeX</w:t>
      </w:r>
    </w:p>
    <w:p w14:paraId="707DDDCF" w14:textId="06F0447E" w:rsidR="00052AAE" w:rsidRDefault="00570FDA" w:rsidP="008A36AE">
      <w:pPr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Intermediate</w:t>
      </w:r>
      <w:r w:rsidR="00B67CF7">
        <w:rPr>
          <w:rFonts w:asciiTheme="minorHAnsi" w:hAnsiTheme="minorHAnsi" w:cstheme="minorHAnsi"/>
        </w:rPr>
        <w:t xml:space="preserve"> </w:t>
      </w:r>
      <w:r w:rsidR="00C2495E">
        <w:rPr>
          <w:rFonts w:asciiTheme="minorHAnsi" w:hAnsiTheme="minorHAnsi" w:cstheme="minorHAnsi"/>
        </w:rPr>
        <w:t>p</w:t>
      </w:r>
      <w:r w:rsidR="00B67CF7">
        <w:rPr>
          <w:rFonts w:asciiTheme="minorHAnsi" w:hAnsiTheme="minorHAnsi" w:cstheme="minorHAnsi"/>
        </w:rPr>
        <w:t>rogramming in Stata</w:t>
      </w:r>
      <w:r>
        <w:rPr>
          <w:rFonts w:asciiTheme="minorHAnsi" w:hAnsiTheme="minorHAnsi" w:cstheme="minorHAnsi"/>
        </w:rPr>
        <w:t>,</w:t>
      </w:r>
      <w:r w:rsidR="006C63C2">
        <w:rPr>
          <w:rFonts w:asciiTheme="minorHAnsi" w:hAnsiTheme="minorHAnsi" w:cstheme="minorHAnsi"/>
        </w:rPr>
        <w:tab/>
      </w:r>
      <w:r w:rsidR="006C63C2">
        <w:rPr>
          <w:rFonts w:asciiTheme="minorHAnsi" w:hAnsiTheme="minorHAnsi" w:cstheme="minorHAnsi"/>
        </w:rPr>
        <w:tab/>
      </w:r>
    </w:p>
    <w:p w14:paraId="783F859C" w14:textId="4A803B63" w:rsidR="00F01D20" w:rsidRDefault="00B67CF7" w:rsidP="00052AA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Basic programing in </w:t>
      </w:r>
      <w:r w:rsidR="00747233">
        <w:rPr>
          <w:rFonts w:asciiTheme="minorHAnsi" w:hAnsiTheme="minorHAnsi" w:cstheme="minorHAnsi"/>
        </w:rPr>
        <w:t>Python</w:t>
      </w:r>
    </w:p>
    <w:p w14:paraId="3F46C810" w14:textId="347325D9" w:rsidR="00A90527" w:rsidRPr="006E02AB" w:rsidRDefault="00052AAE" w:rsidP="006E02AB">
      <w:pPr>
        <w:rPr>
          <w:rFonts w:asciiTheme="minorHAnsi" w:hAnsiTheme="minorHAnsi" w:cstheme="minorHAnsi"/>
        </w:rPr>
      </w:pPr>
      <w:r w:rsidRPr="00052AAE">
        <w:rPr>
          <w:rFonts w:asciiTheme="minorHAnsi" w:hAnsiTheme="minorHAnsi" w:cstheme="minorHAnsi"/>
        </w:rPr>
        <w:t>Languages: Spanish (native)</w:t>
      </w:r>
      <w:r w:rsidR="00B67CF7">
        <w:rPr>
          <w:rFonts w:asciiTheme="minorHAnsi" w:hAnsiTheme="minorHAnsi" w:cstheme="minorHAnsi"/>
        </w:rPr>
        <w:t>,</w:t>
      </w:r>
      <w:r w:rsidR="00587DCD">
        <w:rPr>
          <w:rFonts w:asciiTheme="minorHAnsi" w:hAnsiTheme="minorHAnsi" w:cstheme="minorHAnsi"/>
        </w:rPr>
        <w:t xml:space="preserve"> </w:t>
      </w:r>
      <w:r w:rsidR="00587DCD" w:rsidRPr="00052AAE">
        <w:rPr>
          <w:rFonts w:asciiTheme="minorHAnsi" w:hAnsiTheme="minorHAnsi" w:cstheme="minorHAnsi"/>
        </w:rPr>
        <w:t>English (advanced)</w:t>
      </w:r>
      <w:r w:rsidR="00587DCD">
        <w:rPr>
          <w:rFonts w:asciiTheme="minorHAnsi" w:hAnsiTheme="minorHAnsi" w:cstheme="minorHAnsi"/>
        </w:rPr>
        <w:t>,</w:t>
      </w:r>
      <w:r w:rsidR="00B67CF7">
        <w:rPr>
          <w:rFonts w:asciiTheme="minorHAnsi" w:hAnsiTheme="minorHAnsi" w:cstheme="minorHAnsi"/>
        </w:rPr>
        <w:t xml:space="preserve"> </w:t>
      </w:r>
      <w:r w:rsidR="00B67CF7" w:rsidRPr="00052AAE">
        <w:rPr>
          <w:rFonts w:asciiTheme="minorHAnsi" w:hAnsiTheme="minorHAnsi" w:cstheme="minorHAnsi"/>
        </w:rPr>
        <w:t>Italian (</w:t>
      </w:r>
      <w:r w:rsidR="00B67CF7">
        <w:rPr>
          <w:rFonts w:asciiTheme="minorHAnsi" w:hAnsiTheme="minorHAnsi" w:cstheme="minorHAnsi"/>
        </w:rPr>
        <w:t>intermediate</w:t>
      </w:r>
      <w:r w:rsidR="00B67CF7" w:rsidRPr="00052AAE">
        <w:rPr>
          <w:rFonts w:asciiTheme="minorHAnsi" w:hAnsiTheme="minorHAnsi" w:cstheme="minorHAnsi"/>
        </w:rPr>
        <w:t>)</w:t>
      </w:r>
      <w:r w:rsidR="00B67CF7">
        <w:rPr>
          <w:rFonts w:asciiTheme="minorHAnsi" w:hAnsiTheme="minorHAnsi" w:cstheme="minorHAnsi"/>
        </w:rPr>
        <w:t>,</w:t>
      </w:r>
      <w:r w:rsidR="003F0000">
        <w:rPr>
          <w:rFonts w:asciiTheme="minorHAnsi" w:hAnsiTheme="minorHAnsi" w:cstheme="minorHAnsi"/>
        </w:rPr>
        <w:t xml:space="preserve"> French (Basic)</w:t>
      </w:r>
    </w:p>
    <w:sectPr w:rsidR="00A90527" w:rsidRPr="006E02AB" w:rsidSect="00425ED1">
      <w:foot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15934" w14:textId="77777777" w:rsidR="00D81296" w:rsidRDefault="00D81296" w:rsidP="005A7565">
      <w:r>
        <w:separator/>
      </w:r>
    </w:p>
    <w:p w14:paraId="5717CE58" w14:textId="77777777" w:rsidR="00D81296" w:rsidRDefault="00D81296"/>
  </w:endnote>
  <w:endnote w:type="continuationSeparator" w:id="0">
    <w:p w14:paraId="7B4A3100" w14:textId="77777777" w:rsidR="00D81296" w:rsidRDefault="00D81296" w:rsidP="005A7565">
      <w:r>
        <w:continuationSeparator/>
      </w:r>
    </w:p>
    <w:p w14:paraId="6846CED9" w14:textId="77777777" w:rsidR="00D81296" w:rsidRDefault="00D812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1C418" w14:textId="7D61A427" w:rsidR="00E85944" w:rsidRDefault="000F0329" w:rsidP="004725C4">
    <w:pPr>
      <w:pStyle w:val="Footer"/>
      <w:jc w:val="right"/>
    </w:pPr>
    <w:r>
      <w:rPr>
        <w:rStyle w:val="PageNumber"/>
      </w:rPr>
      <w:t>Paula Dastres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  <w:p w14:paraId="7EB0ADFB" w14:textId="77777777" w:rsidR="009F0469" w:rsidRDefault="009F04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10F4A" w14:textId="77777777" w:rsidR="00D81296" w:rsidRDefault="00D81296" w:rsidP="005A7565">
      <w:r>
        <w:separator/>
      </w:r>
    </w:p>
    <w:p w14:paraId="3814587C" w14:textId="77777777" w:rsidR="00D81296" w:rsidRDefault="00D81296"/>
  </w:footnote>
  <w:footnote w:type="continuationSeparator" w:id="0">
    <w:p w14:paraId="523B6287" w14:textId="77777777" w:rsidR="00D81296" w:rsidRDefault="00D81296" w:rsidP="005A7565">
      <w:r>
        <w:continuationSeparator/>
      </w:r>
    </w:p>
    <w:p w14:paraId="4B3FB7DF" w14:textId="77777777" w:rsidR="00D81296" w:rsidRDefault="00D812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6FE"/>
    <w:multiLevelType w:val="hybridMultilevel"/>
    <w:tmpl w:val="BBCE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04D92"/>
    <w:multiLevelType w:val="hybridMultilevel"/>
    <w:tmpl w:val="401264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C1C1D"/>
    <w:multiLevelType w:val="hybridMultilevel"/>
    <w:tmpl w:val="18189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F4576"/>
    <w:multiLevelType w:val="hybridMultilevel"/>
    <w:tmpl w:val="EAF8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E0134"/>
    <w:multiLevelType w:val="hybridMultilevel"/>
    <w:tmpl w:val="59B84D2E"/>
    <w:lvl w:ilvl="0" w:tplc="D51050A6">
      <w:start w:val="2023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85D92"/>
    <w:multiLevelType w:val="hybridMultilevel"/>
    <w:tmpl w:val="CA4AF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B0F82"/>
    <w:multiLevelType w:val="hybridMultilevel"/>
    <w:tmpl w:val="5EA44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1789A"/>
    <w:multiLevelType w:val="hybridMultilevel"/>
    <w:tmpl w:val="0BFE7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12530"/>
    <w:multiLevelType w:val="hybridMultilevel"/>
    <w:tmpl w:val="C810C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60CD8"/>
    <w:multiLevelType w:val="hybridMultilevel"/>
    <w:tmpl w:val="7DE4F8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23583"/>
    <w:multiLevelType w:val="hybridMultilevel"/>
    <w:tmpl w:val="1E226E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5498E"/>
    <w:multiLevelType w:val="hybridMultilevel"/>
    <w:tmpl w:val="0F28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400A9"/>
    <w:multiLevelType w:val="hybridMultilevel"/>
    <w:tmpl w:val="FF22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031E"/>
    <w:multiLevelType w:val="hybridMultilevel"/>
    <w:tmpl w:val="9C4465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1A24E9"/>
    <w:multiLevelType w:val="hybridMultilevel"/>
    <w:tmpl w:val="4B9AD8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5D179C"/>
    <w:multiLevelType w:val="hybridMultilevel"/>
    <w:tmpl w:val="BBE60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7104155">
    <w:abstractNumId w:val="1"/>
  </w:num>
  <w:num w:numId="2" w16cid:durableId="1659966432">
    <w:abstractNumId w:val="14"/>
  </w:num>
  <w:num w:numId="3" w16cid:durableId="1051808341">
    <w:abstractNumId w:val="19"/>
  </w:num>
  <w:num w:numId="4" w16cid:durableId="1402678125">
    <w:abstractNumId w:val="12"/>
  </w:num>
  <w:num w:numId="5" w16cid:durableId="1538620353">
    <w:abstractNumId w:val="20"/>
  </w:num>
  <w:num w:numId="6" w16cid:durableId="2089226259">
    <w:abstractNumId w:val="10"/>
  </w:num>
  <w:num w:numId="7" w16cid:durableId="2127773606">
    <w:abstractNumId w:val="11"/>
  </w:num>
  <w:num w:numId="8" w16cid:durableId="1612349375">
    <w:abstractNumId w:val="2"/>
  </w:num>
  <w:num w:numId="9" w16cid:durableId="192811205">
    <w:abstractNumId w:val="4"/>
  </w:num>
  <w:num w:numId="10" w16cid:durableId="1218198813">
    <w:abstractNumId w:val="17"/>
  </w:num>
  <w:num w:numId="11" w16cid:durableId="1264535132">
    <w:abstractNumId w:val="21"/>
  </w:num>
  <w:num w:numId="12" w16cid:durableId="626199469">
    <w:abstractNumId w:val="6"/>
  </w:num>
  <w:num w:numId="13" w16cid:durableId="1984235854">
    <w:abstractNumId w:val="7"/>
  </w:num>
  <w:num w:numId="14" w16cid:durableId="1219167432">
    <w:abstractNumId w:val="3"/>
  </w:num>
  <w:num w:numId="15" w16cid:durableId="1433821738">
    <w:abstractNumId w:val="9"/>
  </w:num>
  <w:num w:numId="16" w16cid:durableId="1956910808">
    <w:abstractNumId w:val="0"/>
  </w:num>
  <w:num w:numId="17" w16cid:durableId="591202211">
    <w:abstractNumId w:val="8"/>
  </w:num>
  <w:num w:numId="18" w16cid:durableId="582642863">
    <w:abstractNumId w:val="13"/>
  </w:num>
  <w:num w:numId="19" w16cid:durableId="1546673587">
    <w:abstractNumId w:val="5"/>
  </w:num>
  <w:num w:numId="20" w16cid:durableId="1306394805">
    <w:abstractNumId w:val="18"/>
  </w:num>
  <w:num w:numId="21" w16cid:durableId="257955038">
    <w:abstractNumId w:val="15"/>
  </w:num>
  <w:num w:numId="22" w16cid:durableId="6363762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68"/>
    <w:rsid w:val="000011B0"/>
    <w:rsid w:val="00002484"/>
    <w:rsid w:val="00002748"/>
    <w:rsid w:val="00003300"/>
    <w:rsid w:val="000208CD"/>
    <w:rsid w:val="00025361"/>
    <w:rsid w:val="00025CA4"/>
    <w:rsid w:val="000346A2"/>
    <w:rsid w:val="00034E5D"/>
    <w:rsid w:val="000420E4"/>
    <w:rsid w:val="0004580B"/>
    <w:rsid w:val="00050CAC"/>
    <w:rsid w:val="00050F3B"/>
    <w:rsid w:val="00052AAE"/>
    <w:rsid w:val="000554DD"/>
    <w:rsid w:val="000643B3"/>
    <w:rsid w:val="000933F1"/>
    <w:rsid w:val="000A3567"/>
    <w:rsid w:val="000A4401"/>
    <w:rsid w:val="000A6609"/>
    <w:rsid w:val="000B4391"/>
    <w:rsid w:val="000C13D5"/>
    <w:rsid w:val="000C23BC"/>
    <w:rsid w:val="000C6B84"/>
    <w:rsid w:val="000D074B"/>
    <w:rsid w:val="000D49A9"/>
    <w:rsid w:val="000E6D36"/>
    <w:rsid w:val="000F0329"/>
    <w:rsid w:val="00101F42"/>
    <w:rsid w:val="00113C80"/>
    <w:rsid w:val="00126B72"/>
    <w:rsid w:val="001270EB"/>
    <w:rsid w:val="0013716B"/>
    <w:rsid w:val="00142AA9"/>
    <w:rsid w:val="001473F4"/>
    <w:rsid w:val="0015250A"/>
    <w:rsid w:val="0015295F"/>
    <w:rsid w:val="00152B39"/>
    <w:rsid w:val="00162986"/>
    <w:rsid w:val="00163885"/>
    <w:rsid w:val="00165348"/>
    <w:rsid w:val="00174652"/>
    <w:rsid w:val="00181CFD"/>
    <w:rsid w:val="001846FF"/>
    <w:rsid w:val="00186F1E"/>
    <w:rsid w:val="00190A34"/>
    <w:rsid w:val="00191536"/>
    <w:rsid w:val="00193FF7"/>
    <w:rsid w:val="001A093B"/>
    <w:rsid w:val="001A0F61"/>
    <w:rsid w:val="001A13AF"/>
    <w:rsid w:val="001A22B3"/>
    <w:rsid w:val="001B0371"/>
    <w:rsid w:val="001B3BEB"/>
    <w:rsid w:val="001B4CC5"/>
    <w:rsid w:val="001C29E5"/>
    <w:rsid w:val="001C7FD4"/>
    <w:rsid w:val="001D7228"/>
    <w:rsid w:val="001E0FD6"/>
    <w:rsid w:val="001E6A4B"/>
    <w:rsid w:val="001F4946"/>
    <w:rsid w:val="0021341B"/>
    <w:rsid w:val="00227882"/>
    <w:rsid w:val="00241560"/>
    <w:rsid w:val="00241C30"/>
    <w:rsid w:val="0024293F"/>
    <w:rsid w:val="002440A3"/>
    <w:rsid w:val="00251FA2"/>
    <w:rsid w:val="00280927"/>
    <w:rsid w:val="00290CE6"/>
    <w:rsid w:val="00292655"/>
    <w:rsid w:val="002A60A2"/>
    <w:rsid w:val="002B6680"/>
    <w:rsid w:val="002C2FA9"/>
    <w:rsid w:val="002C5DCD"/>
    <w:rsid w:val="002D1FDF"/>
    <w:rsid w:val="002E08DF"/>
    <w:rsid w:val="002E3E5A"/>
    <w:rsid w:val="002E46F8"/>
    <w:rsid w:val="00307B70"/>
    <w:rsid w:val="00311D5B"/>
    <w:rsid w:val="00312666"/>
    <w:rsid w:val="00317E8B"/>
    <w:rsid w:val="00331A8E"/>
    <w:rsid w:val="00333523"/>
    <w:rsid w:val="0033557D"/>
    <w:rsid w:val="0033605F"/>
    <w:rsid w:val="0035429C"/>
    <w:rsid w:val="00363CFD"/>
    <w:rsid w:val="00380E29"/>
    <w:rsid w:val="00381598"/>
    <w:rsid w:val="00391FCC"/>
    <w:rsid w:val="003A0D27"/>
    <w:rsid w:val="003A1D3B"/>
    <w:rsid w:val="003A31A0"/>
    <w:rsid w:val="003A6261"/>
    <w:rsid w:val="003A700B"/>
    <w:rsid w:val="003B19FB"/>
    <w:rsid w:val="003B3E91"/>
    <w:rsid w:val="003B5367"/>
    <w:rsid w:val="003C15A4"/>
    <w:rsid w:val="003D2340"/>
    <w:rsid w:val="003E0912"/>
    <w:rsid w:val="003E52E4"/>
    <w:rsid w:val="003F0000"/>
    <w:rsid w:val="003F7D8F"/>
    <w:rsid w:val="00411B9F"/>
    <w:rsid w:val="00415017"/>
    <w:rsid w:val="0041597F"/>
    <w:rsid w:val="00424A94"/>
    <w:rsid w:val="00425340"/>
    <w:rsid w:val="00425ED1"/>
    <w:rsid w:val="004262EA"/>
    <w:rsid w:val="00437A7C"/>
    <w:rsid w:val="0044460C"/>
    <w:rsid w:val="00444D0A"/>
    <w:rsid w:val="00450EDF"/>
    <w:rsid w:val="004725C4"/>
    <w:rsid w:val="004843BD"/>
    <w:rsid w:val="00491921"/>
    <w:rsid w:val="00494A44"/>
    <w:rsid w:val="004958DB"/>
    <w:rsid w:val="004B1496"/>
    <w:rsid w:val="004C29A3"/>
    <w:rsid w:val="004C4A7A"/>
    <w:rsid w:val="004D2B59"/>
    <w:rsid w:val="004E01FB"/>
    <w:rsid w:val="004E0FC7"/>
    <w:rsid w:val="004E676C"/>
    <w:rsid w:val="00532F85"/>
    <w:rsid w:val="0053371E"/>
    <w:rsid w:val="00537562"/>
    <w:rsid w:val="00541609"/>
    <w:rsid w:val="005469BE"/>
    <w:rsid w:val="0054710C"/>
    <w:rsid w:val="00550E1E"/>
    <w:rsid w:val="005621E7"/>
    <w:rsid w:val="005709EC"/>
    <w:rsid w:val="00570FDA"/>
    <w:rsid w:val="0058698A"/>
    <w:rsid w:val="00587DCD"/>
    <w:rsid w:val="00592DAE"/>
    <w:rsid w:val="005938A0"/>
    <w:rsid w:val="005965D6"/>
    <w:rsid w:val="005A7565"/>
    <w:rsid w:val="005B3882"/>
    <w:rsid w:val="005E453B"/>
    <w:rsid w:val="00605767"/>
    <w:rsid w:val="0061170B"/>
    <w:rsid w:val="00612DB2"/>
    <w:rsid w:val="0061656E"/>
    <w:rsid w:val="00620732"/>
    <w:rsid w:val="00632A29"/>
    <w:rsid w:val="00635AE1"/>
    <w:rsid w:val="00644F9A"/>
    <w:rsid w:val="00645B7A"/>
    <w:rsid w:val="006501E7"/>
    <w:rsid w:val="0065741A"/>
    <w:rsid w:val="0066179E"/>
    <w:rsid w:val="00667AA5"/>
    <w:rsid w:val="00667AC7"/>
    <w:rsid w:val="00670E85"/>
    <w:rsid w:val="006733DD"/>
    <w:rsid w:val="00680D6B"/>
    <w:rsid w:val="00685493"/>
    <w:rsid w:val="0068627A"/>
    <w:rsid w:val="006A4CC2"/>
    <w:rsid w:val="006B5C33"/>
    <w:rsid w:val="006B5D6A"/>
    <w:rsid w:val="006C3F60"/>
    <w:rsid w:val="006C63C2"/>
    <w:rsid w:val="006D230D"/>
    <w:rsid w:val="006D4E8F"/>
    <w:rsid w:val="006E02AB"/>
    <w:rsid w:val="006E0C7E"/>
    <w:rsid w:val="006F2465"/>
    <w:rsid w:val="0071535C"/>
    <w:rsid w:val="007206A2"/>
    <w:rsid w:val="007231B5"/>
    <w:rsid w:val="00723E0C"/>
    <w:rsid w:val="00730078"/>
    <w:rsid w:val="00737B1C"/>
    <w:rsid w:val="007409B3"/>
    <w:rsid w:val="00740E64"/>
    <w:rsid w:val="00743C1C"/>
    <w:rsid w:val="00744DF3"/>
    <w:rsid w:val="00745B7D"/>
    <w:rsid w:val="00747233"/>
    <w:rsid w:val="007627B2"/>
    <w:rsid w:val="007711DB"/>
    <w:rsid w:val="00780E6E"/>
    <w:rsid w:val="00786D15"/>
    <w:rsid w:val="00787A31"/>
    <w:rsid w:val="007905C1"/>
    <w:rsid w:val="007961F9"/>
    <w:rsid w:val="007A5488"/>
    <w:rsid w:val="007B57A2"/>
    <w:rsid w:val="007C1EEB"/>
    <w:rsid w:val="007C56F7"/>
    <w:rsid w:val="007C5C92"/>
    <w:rsid w:val="007C734D"/>
    <w:rsid w:val="007D3B5E"/>
    <w:rsid w:val="007D5B17"/>
    <w:rsid w:val="007F3CAF"/>
    <w:rsid w:val="007F6523"/>
    <w:rsid w:val="007F7534"/>
    <w:rsid w:val="00803FDD"/>
    <w:rsid w:val="00814728"/>
    <w:rsid w:val="008232DB"/>
    <w:rsid w:val="00844318"/>
    <w:rsid w:val="008511BD"/>
    <w:rsid w:val="008524B4"/>
    <w:rsid w:val="00853941"/>
    <w:rsid w:val="00856E6E"/>
    <w:rsid w:val="00861349"/>
    <w:rsid w:val="00870747"/>
    <w:rsid w:val="00884551"/>
    <w:rsid w:val="00891F54"/>
    <w:rsid w:val="00896E8E"/>
    <w:rsid w:val="008A36AE"/>
    <w:rsid w:val="008A42E1"/>
    <w:rsid w:val="008A57C6"/>
    <w:rsid w:val="008A60B6"/>
    <w:rsid w:val="008B3F7F"/>
    <w:rsid w:val="008C3553"/>
    <w:rsid w:val="008C7A3B"/>
    <w:rsid w:val="008D353D"/>
    <w:rsid w:val="008D41CD"/>
    <w:rsid w:val="008D5AC5"/>
    <w:rsid w:val="008F015E"/>
    <w:rsid w:val="008F6C57"/>
    <w:rsid w:val="00901655"/>
    <w:rsid w:val="009030B8"/>
    <w:rsid w:val="00934E4D"/>
    <w:rsid w:val="00940F57"/>
    <w:rsid w:val="009527AF"/>
    <w:rsid w:val="009530A1"/>
    <w:rsid w:val="00960A7B"/>
    <w:rsid w:val="009668BA"/>
    <w:rsid w:val="0098550F"/>
    <w:rsid w:val="009937F9"/>
    <w:rsid w:val="009966C0"/>
    <w:rsid w:val="009A0BD6"/>
    <w:rsid w:val="009A136E"/>
    <w:rsid w:val="009A3296"/>
    <w:rsid w:val="009B326B"/>
    <w:rsid w:val="009C6AA9"/>
    <w:rsid w:val="009D08A4"/>
    <w:rsid w:val="009E1B77"/>
    <w:rsid w:val="009E43EE"/>
    <w:rsid w:val="009F0469"/>
    <w:rsid w:val="009F3EE9"/>
    <w:rsid w:val="00A01EF8"/>
    <w:rsid w:val="00A04473"/>
    <w:rsid w:val="00A11666"/>
    <w:rsid w:val="00A22113"/>
    <w:rsid w:val="00A23D2E"/>
    <w:rsid w:val="00A4247B"/>
    <w:rsid w:val="00A44C23"/>
    <w:rsid w:val="00A47F7A"/>
    <w:rsid w:val="00A644C5"/>
    <w:rsid w:val="00A84D38"/>
    <w:rsid w:val="00A85C82"/>
    <w:rsid w:val="00A90527"/>
    <w:rsid w:val="00A9426E"/>
    <w:rsid w:val="00AA0CA0"/>
    <w:rsid w:val="00AA72BC"/>
    <w:rsid w:val="00AB1DCE"/>
    <w:rsid w:val="00AB2326"/>
    <w:rsid w:val="00AB3783"/>
    <w:rsid w:val="00AB5148"/>
    <w:rsid w:val="00AB7F93"/>
    <w:rsid w:val="00AC0468"/>
    <w:rsid w:val="00AC74A2"/>
    <w:rsid w:val="00AD2145"/>
    <w:rsid w:val="00AD68C1"/>
    <w:rsid w:val="00AE6CAA"/>
    <w:rsid w:val="00AE724C"/>
    <w:rsid w:val="00B02CF4"/>
    <w:rsid w:val="00B170E3"/>
    <w:rsid w:val="00B2728B"/>
    <w:rsid w:val="00B27561"/>
    <w:rsid w:val="00B35DDB"/>
    <w:rsid w:val="00B435E9"/>
    <w:rsid w:val="00B445E4"/>
    <w:rsid w:val="00B51334"/>
    <w:rsid w:val="00B5249B"/>
    <w:rsid w:val="00B56EC6"/>
    <w:rsid w:val="00B62E04"/>
    <w:rsid w:val="00B6592A"/>
    <w:rsid w:val="00B6779B"/>
    <w:rsid w:val="00B67CF7"/>
    <w:rsid w:val="00B703F2"/>
    <w:rsid w:val="00B77C69"/>
    <w:rsid w:val="00B8192E"/>
    <w:rsid w:val="00B87314"/>
    <w:rsid w:val="00BA03D1"/>
    <w:rsid w:val="00BA4A75"/>
    <w:rsid w:val="00BA78CE"/>
    <w:rsid w:val="00BB03FC"/>
    <w:rsid w:val="00BB3A3B"/>
    <w:rsid w:val="00BC021A"/>
    <w:rsid w:val="00BC6B6C"/>
    <w:rsid w:val="00BC7DFE"/>
    <w:rsid w:val="00BD1037"/>
    <w:rsid w:val="00BE5C61"/>
    <w:rsid w:val="00BF2BDF"/>
    <w:rsid w:val="00BF5468"/>
    <w:rsid w:val="00C01812"/>
    <w:rsid w:val="00C027D7"/>
    <w:rsid w:val="00C050AD"/>
    <w:rsid w:val="00C10152"/>
    <w:rsid w:val="00C2281F"/>
    <w:rsid w:val="00C2495E"/>
    <w:rsid w:val="00C306A5"/>
    <w:rsid w:val="00C503E6"/>
    <w:rsid w:val="00C55B0B"/>
    <w:rsid w:val="00C626BE"/>
    <w:rsid w:val="00C63BD8"/>
    <w:rsid w:val="00C70C0B"/>
    <w:rsid w:val="00C7118F"/>
    <w:rsid w:val="00C7161D"/>
    <w:rsid w:val="00C81AB6"/>
    <w:rsid w:val="00C9250E"/>
    <w:rsid w:val="00CA0E64"/>
    <w:rsid w:val="00CA79A7"/>
    <w:rsid w:val="00CB0761"/>
    <w:rsid w:val="00CB10ED"/>
    <w:rsid w:val="00CB542A"/>
    <w:rsid w:val="00CC63CD"/>
    <w:rsid w:val="00CC7D51"/>
    <w:rsid w:val="00CD3C19"/>
    <w:rsid w:val="00CF545A"/>
    <w:rsid w:val="00D02F51"/>
    <w:rsid w:val="00D10FEA"/>
    <w:rsid w:val="00D1359F"/>
    <w:rsid w:val="00D171D4"/>
    <w:rsid w:val="00D21E26"/>
    <w:rsid w:val="00D222FF"/>
    <w:rsid w:val="00D315C8"/>
    <w:rsid w:val="00D331EA"/>
    <w:rsid w:val="00D5728A"/>
    <w:rsid w:val="00D5788A"/>
    <w:rsid w:val="00D6427D"/>
    <w:rsid w:val="00D6428E"/>
    <w:rsid w:val="00D73D02"/>
    <w:rsid w:val="00D73FCD"/>
    <w:rsid w:val="00D81296"/>
    <w:rsid w:val="00D83A1D"/>
    <w:rsid w:val="00D86BCC"/>
    <w:rsid w:val="00D9419A"/>
    <w:rsid w:val="00D961D5"/>
    <w:rsid w:val="00D96221"/>
    <w:rsid w:val="00D965EB"/>
    <w:rsid w:val="00D96E7E"/>
    <w:rsid w:val="00DA1702"/>
    <w:rsid w:val="00DA34AE"/>
    <w:rsid w:val="00DA354A"/>
    <w:rsid w:val="00DC2E06"/>
    <w:rsid w:val="00DC64E7"/>
    <w:rsid w:val="00DD42DE"/>
    <w:rsid w:val="00DE3686"/>
    <w:rsid w:val="00DE4D56"/>
    <w:rsid w:val="00DE4FC9"/>
    <w:rsid w:val="00DF139F"/>
    <w:rsid w:val="00E105CB"/>
    <w:rsid w:val="00E20304"/>
    <w:rsid w:val="00E30711"/>
    <w:rsid w:val="00E318F7"/>
    <w:rsid w:val="00E32EC6"/>
    <w:rsid w:val="00E44059"/>
    <w:rsid w:val="00E44062"/>
    <w:rsid w:val="00E63F92"/>
    <w:rsid w:val="00E740B4"/>
    <w:rsid w:val="00E74BC9"/>
    <w:rsid w:val="00E77E7B"/>
    <w:rsid w:val="00E85944"/>
    <w:rsid w:val="00E9091B"/>
    <w:rsid w:val="00E91730"/>
    <w:rsid w:val="00E969E4"/>
    <w:rsid w:val="00EA2F62"/>
    <w:rsid w:val="00EA5755"/>
    <w:rsid w:val="00EA5916"/>
    <w:rsid w:val="00EA7E6D"/>
    <w:rsid w:val="00EB04BE"/>
    <w:rsid w:val="00EB2A92"/>
    <w:rsid w:val="00EC7498"/>
    <w:rsid w:val="00ED42C2"/>
    <w:rsid w:val="00EF24FC"/>
    <w:rsid w:val="00EF5069"/>
    <w:rsid w:val="00EF582B"/>
    <w:rsid w:val="00F01D20"/>
    <w:rsid w:val="00F02493"/>
    <w:rsid w:val="00F06395"/>
    <w:rsid w:val="00F063F5"/>
    <w:rsid w:val="00F07345"/>
    <w:rsid w:val="00F10B0F"/>
    <w:rsid w:val="00F23FA5"/>
    <w:rsid w:val="00F33D0F"/>
    <w:rsid w:val="00F35478"/>
    <w:rsid w:val="00F376E5"/>
    <w:rsid w:val="00F41E0C"/>
    <w:rsid w:val="00F4725A"/>
    <w:rsid w:val="00F502AB"/>
    <w:rsid w:val="00F54C46"/>
    <w:rsid w:val="00F61891"/>
    <w:rsid w:val="00F6430C"/>
    <w:rsid w:val="00F71A97"/>
    <w:rsid w:val="00F71A9E"/>
    <w:rsid w:val="00F725D8"/>
    <w:rsid w:val="00F73B01"/>
    <w:rsid w:val="00F81EC1"/>
    <w:rsid w:val="00F869BA"/>
    <w:rsid w:val="00F9524C"/>
    <w:rsid w:val="00F9715D"/>
    <w:rsid w:val="00FA7F95"/>
    <w:rsid w:val="00FC3433"/>
    <w:rsid w:val="00FC70D7"/>
    <w:rsid w:val="00FE14F0"/>
    <w:rsid w:val="00FE2E20"/>
    <w:rsid w:val="00FE47EC"/>
    <w:rsid w:val="00FE52B0"/>
    <w:rsid w:val="00FE5369"/>
    <w:rsid w:val="00FF3210"/>
    <w:rsid w:val="00FF3E85"/>
    <w:rsid w:val="00FF7125"/>
    <w:rsid w:val="00FF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9B87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uiPriority w:val="99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8B3F7F"/>
    <w:pPr>
      <w:ind w:left="720"/>
      <w:contextualSpacing/>
    </w:pPr>
  </w:style>
  <w:style w:type="paragraph" w:styleId="Revision">
    <w:name w:val="Revision"/>
    <w:hidden/>
    <w:uiPriority w:val="99"/>
    <w:semiHidden/>
    <w:rsid w:val="00667AA5"/>
    <w:rPr>
      <w:sz w:val="24"/>
      <w:szCs w:val="24"/>
    </w:rPr>
  </w:style>
  <w:style w:type="character" w:customStyle="1" w:styleId="value">
    <w:name w:val="value"/>
    <w:basedOn w:val="DefaultParagraphFont"/>
    <w:rsid w:val="00B56EC6"/>
  </w:style>
  <w:style w:type="character" w:customStyle="1" w:styleId="rynqvb">
    <w:name w:val="rynqvb"/>
    <w:basedOn w:val="DefaultParagraphFont"/>
    <w:rsid w:val="00D6427D"/>
  </w:style>
  <w:style w:type="character" w:styleId="CommentReference">
    <w:name w:val="annotation reference"/>
    <w:basedOn w:val="DefaultParagraphFont"/>
    <w:semiHidden/>
    <w:unhideWhenUsed/>
    <w:rsid w:val="00F869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869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869B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869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869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29393/At526-5RCDB20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fdas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C:\Users\pfdas\AppData\Roaming\Microsoft\Templates\Extended CV (resume).dotx</Template>
  <TotalTime>0</TotalTime>
  <Pages>3</Pages>
  <Words>1023</Words>
  <Characters>5833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6843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2025-07-09T22:12:00Z</dcterms:created>
  <dcterms:modified xsi:type="dcterms:W3CDTF">2026-03-17T13:46:00Z</dcterms:modified>
</cp:coreProperties>
</file>